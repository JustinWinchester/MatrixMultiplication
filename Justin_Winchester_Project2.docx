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6D8B4"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43597C28" wp14:editId="5AFCE9D7">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A3591"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33A3B8BE" wp14:editId="2AF3307C">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72F4295C" w14:textId="77777777" w:rsidR="002B5D98" w:rsidRDefault="002B5D98" w:rsidP="002B5D98"/>
    <w:p w14:paraId="1BE3A291" w14:textId="77777777" w:rsidR="002B5D98" w:rsidRDefault="002B5D98" w:rsidP="002B5D98"/>
    <w:p w14:paraId="06E04DB3" w14:textId="77777777" w:rsidR="002B5D98" w:rsidRDefault="002B5D98" w:rsidP="002B5D98"/>
    <w:p w14:paraId="66118845" w14:textId="77777777" w:rsidR="002B5D98" w:rsidRDefault="002B5D98" w:rsidP="002B5D98"/>
    <w:p w14:paraId="72BBD072" w14:textId="77777777" w:rsidR="00BB6AD6" w:rsidRDefault="00BB6AD6" w:rsidP="002B5D98">
      <w:pPr>
        <w:pStyle w:val="Title"/>
      </w:pPr>
      <w:r>
        <w:t xml:space="preserve">Justin Winchester </w:t>
      </w:r>
    </w:p>
    <w:p w14:paraId="01B232AB" w14:textId="77777777" w:rsidR="00BB6AD6" w:rsidRDefault="00BB6AD6" w:rsidP="00BB6AD6">
      <w:pPr>
        <w:pStyle w:val="Title"/>
      </w:pPr>
      <w:r>
        <w:t xml:space="preserve">Dr. Zhao </w:t>
      </w:r>
    </w:p>
    <w:p w14:paraId="59942F7F" w14:textId="77777777" w:rsidR="00BB6AD6" w:rsidRDefault="00BB6AD6" w:rsidP="00BB6AD6">
      <w:pPr>
        <w:pStyle w:val="Title"/>
      </w:pPr>
      <w:r>
        <w:t xml:space="preserve">Matrix Multiplication </w:t>
      </w:r>
    </w:p>
    <w:p w14:paraId="7B4AE463" w14:textId="3DCC43F8" w:rsidR="00BB6AD6" w:rsidRPr="00BB6AD6" w:rsidRDefault="00BB6AD6" w:rsidP="00BB6AD6">
      <w:pPr>
        <w:pStyle w:val="Title"/>
      </w:pPr>
      <w:r>
        <w:t xml:space="preserve"> </w:t>
      </w:r>
      <w:r>
        <w:tab/>
      </w:r>
      <w:r>
        <w:tab/>
      </w:r>
      <w:r>
        <w:tab/>
      </w:r>
      <w:r>
        <w:tab/>
      </w:r>
      <w:r>
        <w:tab/>
      </w:r>
      <w:r w:rsidRPr="00BB6AD6">
        <w:t>Program:2</w:t>
      </w:r>
      <w:r w:rsidRPr="00BB6AD6">
        <w:tab/>
      </w:r>
      <w:r w:rsidRPr="00BB6AD6">
        <w:tab/>
      </w:r>
      <w:r w:rsidRPr="00BB6AD6">
        <w:tab/>
      </w:r>
      <w:r w:rsidRPr="00BB6AD6">
        <w:tab/>
      </w:r>
      <w:r w:rsidRPr="00BB6AD6">
        <w:tab/>
      </w:r>
    </w:p>
    <w:p w14:paraId="71214B5D" w14:textId="77777777" w:rsidR="002B5D98" w:rsidRDefault="002B5D98" w:rsidP="002B5D98"/>
    <w:p w14:paraId="255528D8" w14:textId="77777777" w:rsidR="002B5D98" w:rsidRDefault="002B5D98" w:rsidP="002B5D98"/>
    <w:p w14:paraId="4F0CBC43" w14:textId="77777777" w:rsidR="002B5D98" w:rsidRDefault="002B5D98" w:rsidP="002B5D98"/>
    <w:p w14:paraId="369F2F5B" w14:textId="77777777" w:rsidR="002B5D98" w:rsidRDefault="002B5D98" w:rsidP="002B5D98"/>
    <w:p w14:paraId="13E887CF" w14:textId="77777777" w:rsidR="002B5D98" w:rsidRDefault="002B5D98" w:rsidP="002B5D98"/>
    <w:p w14:paraId="5AAECA31" w14:textId="77777777" w:rsidR="002B5D98" w:rsidRDefault="002B5D98" w:rsidP="002B5D98"/>
    <w:p w14:paraId="7E8FAA44" w14:textId="77777777" w:rsidR="002B5D98" w:rsidRDefault="002B5D98" w:rsidP="002B5D98"/>
    <w:p w14:paraId="6883E531" w14:textId="77777777" w:rsidR="002B5D98" w:rsidRDefault="002B5D98" w:rsidP="002B5D98"/>
    <w:p w14:paraId="26FC779F" w14:textId="77777777" w:rsidR="002B5D98" w:rsidRDefault="002B5D98" w:rsidP="002B5D98"/>
    <w:p w14:paraId="3E85DB0A" w14:textId="77777777" w:rsidR="002B5D98" w:rsidRPr="002B5D98" w:rsidRDefault="002B5D98" w:rsidP="002B5D98"/>
    <w:p w14:paraId="3030E507" w14:textId="77777777" w:rsidR="00710767" w:rsidRDefault="00D6084E" w:rsidP="002B5D98">
      <w:pPr>
        <w:pStyle w:val="Subtitle"/>
        <w:rPr>
          <w:sz w:val="32"/>
          <w:szCs w:val="32"/>
        </w:rPr>
      </w:pPr>
      <w:sdt>
        <w:sdtPr>
          <w:rPr>
            <w:sz w:val="32"/>
            <w:szCs w:val="32"/>
          </w:rPr>
          <w:id w:val="-946771438"/>
          <w:placeholder>
            <w:docPart w:val="065EF653E05D4974B2059D071387FE77"/>
          </w:placeholder>
          <w:temporary/>
          <w:showingPlcHdr/>
          <w15:appearance w15:val="hidden"/>
        </w:sdtPr>
        <w:sdtEndPr/>
        <w:sdtContent>
          <w:r w:rsidR="00CC691B" w:rsidRPr="00706D60">
            <w:rPr>
              <w:rStyle w:val="SubtitleChar"/>
            </w:rPr>
            <w:t>Click or tap here to enter text.</w:t>
          </w:r>
        </w:sdtContent>
      </w:sdt>
    </w:p>
    <w:p w14:paraId="5ECF0194"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467C61E8"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E97C842" wp14:editId="2FEA6332">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06E98"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" filled="f" strokecolor="#2f5496 [2404]" strokeweight="1pt">
                    <w10:wrap anchorx="page"/>
                  </v:rect>
                </w:pict>
              </mc:Fallback>
            </mc:AlternateContent>
          </w:r>
          <w:r w:rsidR="00E541C4" w:rsidRPr="00136DDD">
            <w:t>TABLE OF CONTENTS</w:t>
          </w:r>
        </w:p>
        <w:p w14:paraId="2CC4E4A3" w14:textId="77777777" w:rsidR="00136DDD" w:rsidRDefault="00136DDD" w:rsidP="00706D60">
          <w:pPr>
            <w:pStyle w:val="TOC1"/>
            <w:rPr>
              <w:noProof/>
            </w:rPr>
          </w:pPr>
        </w:p>
        <w:p w14:paraId="18841583" w14:textId="77777777" w:rsidR="00136DDD" w:rsidRDefault="00136DDD" w:rsidP="00706D60">
          <w:pPr>
            <w:pStyle w:val="TOC1"/>
            <w:rPr>
              <w:noProof/>
            </w:rPr>
          </w:pPr>
        </w:p>
        <w:p w14:paraId="1E3A0355" w14:textId="77777777" w:rsidR="00136DDD" w:rsidRDefault="00136DDD" w:rsidP="00706D60">
          <w:pPr>
            <w:pStyle w:val="TOC1"/>
            <w:rPr>
              <w:noProof/>
            </w:rPr>
          </w:pPr>
        </w:p>
        <w:p w14:paraId="329E84F5" w14:textId="77777777" w:rsidR="00F8576E"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326579" w:history="1">
            <w:r w:rsidR="00F8576E" w:rsidRPr="00314E4D">
              <w:rPr>
                <w:rStyle w:val="Hyperlink"/>
                <w:noProof/>
              </w:rPr>
              <w:t>Introduction</w:t>
            </w:r>
            <w:r w:rsidR="00F8576E">
              <w:rPr>
                <w:noProof/>
                <w:webHidden/>
              </w:rPr>
              <w:tab/>
            </w:r>
            <w:r w:rsidR="00F8576E">
              <w:rPr>
                <w:noProof/>
                <w:webHidden/>
              </w:rPr>
              <w:fldChar w:fldCharType="begin"/>
            </w:r>
            <w:r w:rsidR="00F8576E">
              <w:rPr>
                <w:noProof/>
                <w:webHidden/>
              </w:rPr>
              <w:instrText xml:space="preserve"> PAGEREF _Toc11326579 \h </w:instrText>
            </w:r>
            <w:r w:rsidR="00F8576E">
              <w:rPr>
                <w:noProof/>
                <w:webHidden/>
              </w:rPr>
            </w:r>
            <w:r w:rsidR="00F8576E">
              <w:rPr>
                <w:noProof/>
                <w:webHidden/>
              </w:rPr>
              <w:fldChar w:fldCharType="separate"/>
            </w:r>
            <w:r w:rsidR="00C6701C">
              <w:rPr>
                <w:noProof/>
                <w:webHidden/>
              </w:rPr>
              <w:t>3</w:t>
            </w:r>
            <w:r w:rsidR="00F8576E">
              <w:rPr>
                <w:noProof/>
                <w:webHidden/>
              </w:rPr>
              <w:fldChar w:fldCharType="end"/>
            </w:r>
          </w:hyperlink>
        </w:p>
        <w:p w14:paraId="065F83DF" w14:textId="77777777" w:rsidR="00F8576E" w:rsidRDefault="00D6084E">
          <w:pPr>
            <w:pStyle w:val="TOC1"/>
            <w:tabs>
              <w:tab w:val="right" w:leader="dot" w:pos="9350"/>
            </w:tabs>
            <w:rPr>
              <w:rFonts w:eastAsiaTheme="minorEastAsia"/>
              <w:noProof/>
            </w:rPr>
          </w:pPr>
          <w:hyperlink w:anchor="_Toc11326580" w:history="1">
            <w:r w:rsidR="00F8576E" w:rsidRPr="00314E4D">
              <w:rPr>
                <w:rStyle w:val="Hyperlink"/>
                <w:noProof/>
              </w:rPr>
              <w:t>Product/Service/Methodology</w:t>
            </w:r>
            <w:r w:rsidR="00F8576E">
              <w:rPr>
                <w:noProof/>
                <w:webHidden/>
              </w:rPr>
              <w:tab/>
            </w:r>
            <w:r w:rsidR="00F8576E">
              <w:rPr>
                <w:noProof/>
                <w:webHidden/>
              </w:rPr>
              <w:fldChar w:fldCharType="begin"/>
            </w:r>
            <w:r w:rsidR="00F8576E">
              <w:rPr>
                <w:noProof/>
                <w:webHidden/>
              </w:rPr>
              <w:instrText xml:space="preserve"> PAGEREF _Toc11326580 \h </w:instrText>
            </w:r>
            <w:r w:rsidR="00F8576E">
              <w:rPr>
                <w:noProof/>
                <w:webHidden/>
              </w:rPr>
            </w:r>
            <w:r w:rsidR="00F8576E">
              <w:rPr>
                <w:noProof/>
                <w:webHidden/>
              </w:rPr>
              <w:fldChar w:fldCharType="separate"/>
            </w:r>
            <w:r w:rsidR="00C6701C">
              <w:rPr>
                <w:noProof/>
                <w:webHidden/>
              </w:rPr>
              <w:t>4</w:t>
            </w:r>
            <w:r w:rsidR="00F8576E">
              <w:rPr>
                <w:noProof/>
                <w:webHidden/>
              </w:rPr>
              <w:fldChar w:fldCharType="end"/>
            </w:r>
          </w:hyperlink>
        </w:p>
        <w:p w14:paraId="1952C5D3" w14:textId="77777777" w:rsidR="00F8576E" w:rsidRDefault="00D6084E">
          <w:pPr>
            <w:pStyle w:val="TOC1"/>
            <w:tabs>
              <w:tab w:val="right" w:leader="dot" w:pos="9350"/>
            </w:tabs>
            <w:rPr>
              <w:rFonts w:eastAsiaTheme="minorEastAsia"/>
              <w:noProof/>
            </w:rPr>
          </w:pPr>
          <w:hyperlink w:anchor="_Toc11326581" w:history="1">
            <w:r w:rsidR="00F8576E" w:rsidRPr="00314E4D">
              <w:rPr>
                <w:rStyle w:val="Hyperlink"/>
                <w:noProof/>
              </w:rPr>
              <w:t>Key Findings</w:t>
            </w:r>
            <w:r w:rsidR="00F8576E">
              <w:rPr>
                <w:noProof/>
                <w:webHidden/>
              </w:rPr>
              <w:tab/>
            </w:r>
            <w:r w:rsidR="00F8576E">
              <w:rPr>
                <w:noProof/>
                <w:webHidden/>
              </w:rPr>
              <w:fldChar w:fldCharType="begin"/>
            </w:r>
            <w:r w:rsidR="00F8576E">
              <w:rPr>
                <w:noProof/>
                <w:webHidden/>
              </w:rPr>
              <w:instrText xml:space="preserve"> PAGEREF _Toc11326581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177BF1E4" w14:textId="77777777" w:rsidR="00F8576E" w:rsidRDefault="00D6084E">
          <w:pPr>
            <w:pStyle w:val="TOC2"/>
            <w:tabs>
              <w:tab w:val="right" w:leader="dot" w:pos="9350"/>
            </w:tabs>
            <w:rPr>
              <w:rFonts w:eastAsiaTheme="minorEastAsia"/>
              <w:noProof/>
            </w:rPr>
          </w:pPr>
          <w:hyperlink w:anchor="_Toc11326582" w:history="1">
            <w:r w:rsidR="00F8576E" w:rsidRPr="00314E4D">
              <w:rPr>
                <w:rStyle w:val="Hyperlink"/>
                <w:noProof/>
              </w:rPr>
              <w:t>Key Findings #1</w:t>
            </w:r>
            <w:r w:rsidR="00F8576E">
              <w:rPr>
                <w:noProof/>
                <w:webHidden/>
              </w:rPr>
              <w:tab/>
            </w:r>
            <w:r w:rsidR="00F8576E">
              <w:rPr>
                <w:noProof/>
                <w:webHidden/>
              </w:rPr>
              <w:fldChar w:fldCharType="begin"/>
            </w:r>
            <w:r w:rsidR="00F8576E">
              <w:rPr>
                <w:noProof/>
                <w:webHidden/>
              </w:rPr>
              <w:instrText xml:space="preserve"> PAGEREF _Toc11326582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08FB8130" w14:textId="77777777" w:rsidR="00F8576E" w:rsidRDefault="00D6084E">
          <w:pPr>
            <w:pStyle w:val="TOC2"/>
            <w:tabs>
              <w:tab w:val="right" w:leader="dot" w:pos="9350"/>
            </w:tabs>
            <w:rPr>
              <w:rFonts w:eastAsiaTheme="minorEastAsia"/>
              <w:noProof/>
            </w:rPr>
          </w:pPr>
          <w:hyperlink w:anchor="_Toc11326583" w:history="1">
            <w:r w:rsidR="00F8576E" w:rsidRPr="00314E4D">
              <w:rPr>
                <w:rStyle w:val="Hyperlink"/>
                <w:noProof/>
              </w:rPr>
              <w:t>Key Findings #2</w:t>
            </w:r>
            <w:r w:rsidR="00F8576E">
              <w:rPr>
                <w:noProof/>
                <w:webHidden/>
              </w:rPr>
              <w:tab/>
            </w:r>
            <w:r w:rsidR="00F8576E">
              <w:rPr>
                <w:noProof/>
                <w:webHidden/>
              </w:rPr>
              <w:fldChar w:fldCharType="begin"/>
            </w:r>
            <w:r w:rsidR="00F8576E">
              <w:rPr>
                <w:noProof/>
                <w:webHidden/>
              </w:rPr>
              <w:instrText xml:space="preserve"> PAGEREF _Toc11326583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3397BB3F" w14:textId="77777777" w:rsidR="00F8576E" w:rsidRDefault="00D6084E">
          <w:pPr>
            <w:pStyle w:val="TOC2"/>
            <w:tabs>
              <w:tab w:val="right" w:leader="dot" w:pos="9350"/>
            </w:tabs>
            <w:rPr>
              <w:rFonts w:eastAsiaTheme="minorEastAsia"/>
              <w:noProof/>
            </w:rPr>
          </w:pPr>
          <w:hyperlink w:anchor="_Toc11326584" w:history="1">
            <w:r w:rsidR="00F8576E" w:rsidRPr="00314E4D">
              <w:rPr>
                <w:rStyle w:val="Hyperlink"/>
                <w:noProof/>
              </w:rPr>
              <w:t>Key Findings #3</w:t>
            </w:r>
            <w:r w:rsidR="00F8576E">
              <w:rPr>
                <w:noProof/>
                <w:webHidden/>
              </w:rPr>
              <w:tab/>
            </w:r>
            <w:r w:rsidR="00F8576E">
              <w:rPr>
                <w:noProof/>
                <w:webHidden/>
              </w:rPr>
              <w:fldChar w:fldCharType="begin"/>
            </w:r>
            <w:r w:rsidR="00F8576E">
              <w:rPr>
                <w:noProof/>
                <w:webHidden/>
              </w:rPr>
              <w:instrText xml:space="preserve"> PAGEREF _Toc11326584 \h </w:instrText>
            </w:r>
            <w:r w:rsidR="00F8576E">
              <w:rPr>
                <w:noProof/>
                <w:webHidden/>
              </w:rPr>
            </w:r>
            <w:r w:rsidR="00F8576E">
              <w:rPr>
                <w:noProof/>
                <w:webHidden/>
              </w:rPr>
              <w:fldChar w:fldCharType="separate"/>
            </w:r>
            <w:r w:rsidR="00C6701C">
              <w:rPr>
                <w:noProof/>
                <w:webHidden/>
              </w:rPr>
              <w:t>5</w:t>
            </w:r>
            <w:r w:rsidR="00F8576E">
              <w:rPr>
                <w:noProof/>
                <w:webHidden/>
              </w:rPr>
              <w:fldChar w:fldCharType="end"/>
            </w:r>
          </w:hyperlink>
        </w:p>
        <w:p w14:paraId="5EF72B30" w14:textId="77777777" w:rsidR="00F8576E" w:rsidRDefault="00D6084E">
          <w:pPr>
            <w:pStyle w:val="TOC1"/>
            <w:tabs>
              <w:tab w:val="right" w:leader="dot" w:pos="9350"/>
            </w:tabs>
            <w:rPr>
              <w:rFonts w:eastAsiaTheme="minorEastAsia"/>
              <w:noProof/>
            </w:rPr>
          </w:pPr>
          <w:hyperlink w:anchor="_Toc11326585" w:history="1">
            <w:r w:rsidR="00F8576E" w:rsidRPr="00314E4D">
              <w:rPr>
                <w:rStyle w:val="Hyperlink"/>
                <w:noProof/>
              </w:rPr>
              <w:t>Visual Data</w:t>
            </w:r>
            <w:r w:rsidR="00F8576E">
              <w:rPr>
                <w:noProof/>
                <w:webHidden/>
              </w:rPr>
              <w:tab/>
            </w:r>
            <w:r w:rsidR="00F8576E">
              <w:rPr>
                <w:noProof/>
                <w:webHidden/>
              </w:rPr>
              <w:fldChar w:fldCharType="begin"/>
            </w:r>
            <w:r w:rsidR="00F8576E">
              <w:rPr>
                <w:noProof/>
                <w:webHidden/>
              </w:rPr>
              <w:instrText xml:space="preserve"> PAGEREF _Toc11326585 \h </w:instrText>
            </w:r>
            <w:r w:rsidR="00F8576E">
              <w:rPr>
                <w:noProof/>
                <w:webHidden/>
              </w:rPr>
            </w:r>
            <w:r w:rsidR="00F8576E">
              <w:rPr>
                <w:noProof/>
                <w:webHidden/>
              </w:rPr>
              <w:fldChar w:fldCharType="separate"/>
            </w:r>
            <w:r w:rsidR="00C6701C">
              <w:rPr>
                <w:noProof/>
                <w:webHidden/>
              </w:rPr>
              <w:t>6</w:t>
            </w:r>
            <w:r w:rsidR="00F8576E">
              <w:rPr>
                <w:noProof/>
                <w:webHidden/>
              </w:rPr>
              <w:fldChar w:fldCharType="end"/>
            </w:r>
          </w:hyperlink>
        </w:p>
        <w:p w14:paraId="4B40BF55" w14:textId="77777777" w:rsidR="00F8576E" w:rsidRDefault="00D6084E">
          <w:pPr>
            <w:pStyle w:val="TOC1"/>
            <w:tabs>
              <w:tab w:val="right" w:leader="dot" w:pos="9350"/>
            </w:tabs>
            <w:rPr>
              <w:rFonts w:eastAsiaTheme="minorEastAsia"/>
              <w:noProof/>
            </w:rPr>
          </w:pPr>
          <w:hyperlink w:anchor="_Toc11326586" w:history="1">
            <w:r w:rsidR="00F8576E" w:rsidRPr="00314E4D">
              <w:rPr>
                <w:rStyle w:val="Hyperlink"/>
                <w:noProof/>
              </w:rPr>
              <w:t>Conclusion</w:t>
            </w:r>
            <w:r w:rsidR="00F8576E">
              <w:rPr>
                <w:noProof/>
                <w:webHidden/>
              </w:rPr>
              <w:tab/>
            </w:r>
            <w:r w:rsidR="00F8576E">
              <w:rPr>
                <w:noProof/>
                <w:webHidden/>
              </w:rPr>
              <w:fldChar w:fldCharType="begin"/>
            </w:r>
            <w:r w:rsidR="00F8576E">
              <w:rPr>
                <w:noProof/>
                <w:webHidden/>
              </w:rPr>
              <w:instrText xml:space="preserve"> PAGEREF _Toc11326586 \h </w:instrText>
            </w:r>
            <w:r w:rsidR="00F8576E">
              <w:rPr>
                <w:noProof/>
                <w:webHidden/>
              </w:rPr>
            </w:r>
            <w:r w:rsidR="00F8576E">
              <w:rPr>
                <w:noProof/>
                <w:webHidden/>
              </w:rPr>
              <w:fldChar w:fldCharType="separate"/>
            </w:r>
            <w:r w:rsidR="00C6701C">
              <w:rPr>
                <w:noProof/>
                <w:webHidden/>
              </w:rPr>
              <w:t>7</w:t>
            </w:r>
            <w:r w:rsidR="00F8576E">
              <w:rPr>
                <w:noProof/>
                <w:webHidden/>
              </w:rPr>
              <w:fldChar w:fldCharType="end"/>
            </w:r>
          </w:hyperlink>
        </w:p>
        <w:p w14:paraId="0DF8F321" w14:textId="77777777" w:rsidR="00F8576E" w:rsidRDefault="00D6084E">
          <w:pPr>
            <w:pStyle w:val="TOC2"/>
            <w:tabs>
              <w:tab w:val="right" w:leader="dot" w:pos="9350"/>
            </w:tabs>
            <w:rPr>
              <w:rFonts w:eastAsiaTheme="minorEastAsia"/>
              <w:noProof/>
            </w:rPr>
          </w:pPr>
          <w:hyperlink w:anchor="_Toc11326587" w:history="1">
            <w:r w:rsidR="00F8576E" w:rsidRPr="00314E4D">
              <w:rPr>
                <w:rStyle w:val="Hyperlink"/>
                <w:noProof/>
              </w:rPr>
              <w:t>Key Takeaways</w:t>
            </w:r>
            <w:r w:rsidR="00F8576E">
              <w:rPr>
                <w:noProof/>
                <w:webHidden/>
              </w:rPr>
              <w:tab/>
            </w:r>
            <w:r w:rsidR="00F8576E">
              <w:rPr>
                <w:noProof/>
                <w:webHidden/>
              </w:rPr>
              <w:fldChar w:fldCharType="begin"/>
            </w:r>
            <w:r w:rsidR="00F8576E">
              <w:rPr>
                <w:noProof/>
                <w:webHidden/>
              </w:rPr>
              <w:instrText xml:space="preserve"> PAGEREF _Toc11326587 \h </w:instrText>
            </w:r>
            <w:r w:rsidR="00F8576E">
              <w:rPr>
                <w:noProof/>
                <w:webHidden/>
              </w:rPr>
            </w:r>
            <w:r w:rsidR="00F8576E">
              <w:rPr>
                <w:noProof/>
                <w:webHidden/>
              </w:rPr>
              <w:fldChar w:fldCharType="separate"/>
            </w:r>
            <w:r w:rsidR="00C6701C">
              <w:rPr>
                <w:noProof/>
                <w:webHidden/>
              </w:rPr>
              <w:t>7</w:t>
            </w:r>
            <w:r w:rsidR="00F8576E">
              <w:rPr>
                <w:noProof/>
                <w:webHidden/>
              </w:rPr>
              <w:fldChar w:fldCharType="end"/>
            </w:r>
          </w:hyperlink>
        </w:p>
        <w:p w14:paraId="2293E4E6" w14:textId="77777777" w:rsidR="00F421C1" w:rsidRPr="00C85251" w:rsidRDefault="00E96235" w:rsidP="00706D60">
          <w:pPr>
            <w:rPr>
              <w:noProof/>
            </w:rPr>
          </w:pPr>
          <w:r>
            <w:rPr>
              <w:noProof/>
            </w:rPr>
            <w:fldChar w:fldCharType="end"/>
          </w:r>
        </w:p>
      </w:sdtContent>
    </w:sdt>
    <w:p w14:paraId="1EC10FF7" w14:textId="77777777" w:rsidR="00C85251" w:rsidRDefault="00C85251" w:rsidP="00706D60">
      <w:r>
        <w:br w:type="page"/>
      </w:r>
    </w:p>
    <w:p w14:paraId="6F8E4A59" w14:textId="77777777" w:rsidR="00C85251" w:rsidRDefault="00E653C0" w:rsidP="00706D60">
      <w:r>
        <w:rPr>
          <w:noProof/>
        </w:rPr>
        <w:lastRenderedPageBreak/>
        <w:drawing>
          <wp:anchor distT="0" distB="0" distL="114300" distR="114300" simplePos="0" relativeHeight="251675648" behindDoc="1" locked="0" layoutInCell="1" allowOverlap="1" wp14:anchorId="4DEC3920" wp14:editId="7A5850CC">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29208996" wp14:editId="604B137C">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9BCD3"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" filled="f" strokecolor="#2f5496 [2404]" strokeweight="1pt">
                <w10:wrap anchorx="page"/>
              </v:rect>
            </w:pict>
          </mc:Fallback>
        </mc:AlternateContent>
      </w:r>
    </w:p>
    <w:p w14:paraId="40C72D72" w14:textId="77777777" w:rsidR="00C85251" w:rsidRDefault="00C85251" w:rsidP="00706D60"/>
    <w:p w14:paraId="342744A8" w14:textId="77777777" w:rsidR="00C85251" w:rsidRDefault="00C85251" w:rsidP="00706D60"/>
    <w:p w14:paraId="6181BD7E" w14:textId="77777777" w:rsidR="00C85251" w:rsidRDefault="00C85251" w:rsidP="00706D60"/>
    <w:p w14:paraId="494F6A28" w14:textId="77777777" w:rsidR="00C85251" w:rsidRDefault="00C85251" w:rsidP="00706D60"/>
    <w:p w14:paraId="06A86324" w14:textId="77777777" w:rsidR="00C85251" w:rsidRDefault="00C85251" w:rsidP="00706D60"/>
    <w:p w14:paraId="04F0110E" w14:textId="77777777" w:rsidR="00C85251" w:rsidRDefault="00C85251" w:rsidP="00706D60"/>
    <w:p w14:paraId="08CB09AD" w14:textId="77777777" w:rsidR="00706D60" w:rsidRDefault="00706D60" w:rsidP="00706D60"/>
    <w:p w14:paraId="703EDF2D" w14:textId="77777777" w:rsidR="00706D60" w:rsidRDefault="00706D60" w:rsidP="00706D60"/>
    <w:p w14:paraId="3704BD6E" w14:textId="77777777" w:rsidR="00706D60" w:rsidRDefault="00706D60" w:rsidP="00706D60"/>
    <w:bookmarkStart w:id="0" w:name="_Toc11326579" w:displacedByCustomXml="next"/>
    <w:sdt>
      <w:sdtPr>
        <w:id w:val="386619514"/>
        <w:placeholder>
          <w:docPart w:val="BF232D830F09463BAFE4568D6375D073"/>
        </w:placeholder>
        <w:temporary/>
        <w:showingPlcHdr/>
        <w15:appearance w15:val="hidden"/>
      </w:sdtPr>
      <w:sdtEndPr/>
      <w:sdtContent>
        <w:p w14:paraId="4BE3F702" w14:textId="77777777" w:rsidR="00C85251" w:rsidRPr="00706D60" w:rsidRDefault="00706D60" w:rsidP="00706D60">
          <w:pPr>
            <w:pStyle w:val="Heading1"/>
          </w:pPr>
          <w:r w:rsidRPr="00706D60">
            <w:t>Introduction</w:t>
          </w:r>
        </w:p>
      </w:sdtContent>
    </w:sdt>
    <w:bookmarkEnd w:id="0" w:displacedByCustomXml="prev"/>
    <w:p w14:paraId="0387DD99" w14:textId="77777777" w:rsidR="001A70F2" w:rsidRPr="001A70F2" w:rsidRDefault="001A70F2" w:rsidP="00706D60"/>
    <w:p w14:paraId="65E867A3" w14:textId="5CB7DC24" w:rsidR="00065AF0" w:rsidRDefault="00BB6AD6" w:rsidP="00706D60">
      <w:r>
        <w:t xml:space="preserve">Hi there! Welcome, this document will be laying out the details of my program. My program Justin_Winchester_Project2 is </w:t>
      </w:r>
      <w:r w:rsidR="00F83A3F">
        <w:t>just</w:t>
      </w:r>
      <w:r>
        <w:t xml:space="preserve"> a program that is designed to perform arithmetic, in this case multiplication and a little addition. This program reads in input from the keyboard and takes that data to construct to virtual matrices of integers and multiplies them. </w:t>
      </w:r>
    </w:p>
    <w:p w14:paraId="762AF541" w14:textId="77777777" w:rsidR="00065AF0" w:rsidRDefault="00065AF0" w:rsidP="00706D60"/>
    <w:p w14:paraId="57CB3A49" w14:textId="105C8E0E" w:rsidR="008C5A34" w:rsidRDefault="00065AF0" w:rsidP="008C5A34">
      <w:r>
        <w:t xml:space="preserve">This program also uses some programming tools and functions formatted in public libraries to </w:t>
      </w:r>
      <w:r w:rsidR="009F1D90">
        <w:t xml:space="preserve">perform the multiplication of the matrices more efficiently. This program constructs the matrices based on the size and elements put in by the user and then if multiplication is possible between the two matrices </w:t>
      </w:r>
      <w:r w:rsidR="006C3E0B">
        <w:t xml:space="preserve">(column size of first matrix = row size of second matrix) then multiplication is done </w:t>
      </w:r>
      <w:r w:rsidR="0048520C">
        <w:t xml:space="preserve"> b</w:t>
      </w:r>
      <w:r w:rsidR="006C3E0B">
        <w:t xml:space="preserve">etween the two and the result is saved in a third </w:t>
      </w:r>
      <w:r w:rsidR="0048520C">
        <w:t>matrix the size and order determined by the row size of</w:t>
      </w:r>
      <w:r w:rsidR="005506C7">
        <w:t xml:space="preserve"> the first matrix and column size of the second. </w:t>
      </w:r>
    </w:p>
    <w:p w14:paraId="49C2682E" w14:textId="22B0E50F" w:rsidR="008C5A34" w:rsidRDefault="008B1F30" w:rsidP="008C5A34">
      <w:r>
        <w:t xml:space="preserve">Matrix </w:t>
      </w:r>
      <w:r w:rsidR="00F83A3F">
        <w:t>multiplication</w:t>
      </w:r>
      <w:r>
        <w:t xml:space="preserve"> is an algebraic technique in which el</w:t>
      </w:r>
      <w:r w:rsidR="00A95353">
        <w:t xml:space="preserve">ements are  </w:t>
      </w:r>
    </w:p>
    <w:p w14:paraId="17C450B0" w14:textId="40840049" w:rsidR="001A70F2" w:rsidRDefault="001A70F2" w:rsidP="00706D60">
      <w:r>
        <w:br w:type="page"/>
      </w:r>
    </w:p>
    <w:p w14:paraId="61583685" w14:textId="77777777" w:rsidR="00D92464" w:rsidRDefault="001A70F2" w:rsidP="00706D60">
      <w:pPr>
        <w:pStyle w:val="Heading1"/>
      </w:pPr>
      <w:bookmarkStart w:id="1" w:name="_Toc11326580"/>
      <w:r>
        <w:rPr>
          <w:noProof/>
        </w:rPr>
        <w:lastRenderedPageBreak/>
        <mc:AlternateContent>
          <mc:Choice Requires="wps">
            <w:drawing>
              <wp:anchor distT="0" distB="0" distL="114300" distR="114300" simplePos="0" relativeHeight="251664384" behindDoc="0" locked="0" layoutInCell="1" allowOverlap="1" wp14:anchorId="3B376DA4" wp14:editId="5875EE24">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A2D11"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" filled="f" strokecolor="#2f5496 [2404]" strokeweight="1pt">
                <w10:wrap anchorx="page"/>
              </v:rect>
            </w:pict>
          </mc:Fallback>
        </mc:AlternateContent>
      </w:r>
      <w:sdt>
        <w:sdtPr>
          <w:id w:val="901101150"/>
          <w:placeholder>
            <w:docPart w:val="1A518908A92140309909045E31ED622E"/>
          </w:placeholder>
          <w:temporary/>
          <w:showingPlcHdr/>
          <w15:appearance w15:val="hidden"/>
        </w:sdtPr>
        <w:sdtEndPr/>
        <w:sdtContent>
          <w:r w:rsidR="00706D60" w:rsidRPr="00706D60">
            <w:t>Product/Service/Methodology</w:t>
          </w:r>
        </w:sdtContent>
      </w:sdt>
      <w:bookmarkEnd w:id="1"/>
    </w:p>
    <w:p w14:paraId="10306A34" w14:textId="77777777" w:rsidR="00E930ED" w:rsidRDefault="00E930ED" w:rsidP="00706D60"/>
    <w:p w14:paraId="2C671739" w14:textId="59F96560" w:rsidR="00E930ED" w:rsidRPr="00CA722F" w:rsidRDefault="008C5A34" w:rsidP="00706D60">
      <w:r w:rsidRPr="008C5A34">
        <w:rPr>
          <w:noProof/>
        </w:rPr>
        <w:drawing>
          <wp:inline distT="0" distB="0" distL="0" distR="0" wp14:anchorId="4EDCF151" wp14:editId="3F754172">
            <wp:extent cx="6100838"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1857" cy="7392635"/>
                    </a:xfrm>
                    <a:prstGeom prst="rect">
                      <a:avLst/>
                    </a:prstGeom>
                    <a:noFill/>
                    <a:ln>
                      <a:noFill/>
                    </a:ln>
                  </pic:spPr>
                </pic:pic>
              </a:graphicData>
            </a:graphic>
          </wp:inline>
        </w:drawing>
      </w:r>
    </w:p>
    <w:p w14:paraId="09F2A061" w14:textId="77777777" w:rsidR="00D92464" w:rsidRDefault="00D92464" w:rsidP="00706D60">
      <w:pPr>
        <w:rPr>
          <w:rFonts w:eastAsiaTheme="majorEastAsia"/>
          <w:color w:val="2F5496" w:themeColor="accent1" w:themeShade="BF"/>
        </w:rPr>
      </w:pPr>
      <w:r>
        <w:lastRenderedPageBreak/>
        <w:br w:type="page"/>
      </w:r>
    </w:p>
    <w:p w14:paraId="3BFF6555" w14:textId="742339AC" w:rsidR="00C85251" w:rsidRDefault="00D92464" w:rsidP="00706D60">
      <w:pPr>
        <w:pStyle w:val="Heading1"/>
      </w:pPr>
      <w:bookmarkStart w:id="2" w:name="_Toc11326581"/>
      <w:r>
        <w:rPr>
          <w:noProof/>
        </w:rPr>
        <w:lastRenderedPageBreak/>
        <mc:AlternateContent>
          <mc:Choice Requires="wps">
            <w:drawing>
              <wp:anchor distT="0" distB="0" distL="114300" distR="114300" simplePos="0" relativeHeight="251667456" behindDoc="0" locked="0" layoutInCell="1" allowOverlap="1" wp14:anchorId="3F3DB272" wp14:editId="37B43C7A">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C617"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" filled="f" strokecolor="#2f5496 [2404]" strokeweight="1pt">
                <w10:wrap anchorx="page"/>
              </v:rect>
            </w:pict>
          </mc:Fallback>
        </mc:AlternateContent>
      </w:r>
      <w:sdt>
        <w:sdtPr>
          <w:id w:val="541633013"/>
          <w:placeholder>
            <w:docPart w:val="5F396C7B0F1C4C51AE104EDCC3B851AD"/>
          </w:placeholder>
          <w:temporary/>
          <w:showingPlcHdr/>
          <w15:appearance w15:val="hidden"/>
        </w:sdtPr>
        <w:sdtEndPr/>
        <w:sdtContent>
          <w:r w:rsidR="00706D60" w:rsidRPr="00706D60">
            <w:t>Key Findings</w:t>
          </w:r>
        </w:sdtContent>
      </w:sdt>
      <w:bookmarkEnd w:id="2"/>
    </w:p>
    <w:p w14:paraId="4FDF3B47" w14:textId="77777777" w:rsidR="001A70F2" w:rsidRDefault="001A70F2" w:rsidP="00706D60"/>
    <w:p w14:paraId="41F204FC" w14:textId="77777777" w:rsidR="006512AE" w:rsidRDefault="006512AE" w:rsidP="00706D60">
      <w:pPr>
        <w:pStyle w:val="Heading2"/>
        <w:sectPr w:rsidR="006512AE" w:rsidSect="00E653C0">
          <w:footerReference w:type="default" r:id="rId11"/>
          <w:pgSz w:w="12240" w:h="15840"/>
          <w:pgMar w:top="1440" w:right="1440" w:bottom="1440" w:left="1440" w:header="720" w:footer="720" w:gutter="0"/>
          <w:cols w:space="720"/>
          <w:titlePg/>
          <w:docGrid w:linePitch="360"/>
        </w:sectPr>
      </w:pPr>
    </w:p>
    <w:bookmarkStart w:id="3" w:name="_Toc11326582" w:displacedByCustomXml="next"/>
    <w:sdt>
      <w:sdtPr>
        <w:id w:val="-1767372065"/>
        <w:placeholder>
          <w:docPart w:val="B1118E437AE24A4785FEC586AD41868B"/>
        </w:placeholder>
        <w:temporary/>
        <w:showingPlcHdr/>
        <w15:appearance w15:val="hidden"/>
      </w:sdtPr>
      <w:sdtEndPr/>
      <w:sdtContent>
        <w:p w14:paraId="7CB60A7D" w14:textId="77777777" w:rsidR="00E930ED" w:rsidRPr="006512AE" w:rsidRDefault="00706D60" w:rsidP="00706D60">
          <w:pPr>
            <w:pStyle w:val="Heading2"/>
          </w:pPr>
          <w:r w:rsidRPr="00706D60">
            <w:t>Key Findings #1</w:t>
          </w:r>
        </w:p>
      </w:sdtContent>
    </w:sdt>
    <w:bookmarkEnd w:id="3" w:displacedByCustomXml="prev"/>
    <w:p w14:paraId="6EBD6088" w14:textId="6FBBF206" w:rsidR="006512AE" w:rsidRDefault="00317AB3" w:rsidP="00706D60">
      <w:r>
        <w:rPr>
          <w:noProof/>
        </w:rPr>
        <w:drawing>
          <wp:inline distT="0" distB="0" distL="0" distR="0" wp14:anchorId="1840B09D" wp14:editId="0C45BEA5">
            <wp:extent cx="1676400" cy="1472565"/>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472565"/>
                    </a:xfrm>
                    <a:prstGeom prst="rect">
                      <a:avLst/>
                    </a:prstGeom>
                  </pic:spPr>
                </pic:pic>
              </a:graphicData>
            </a:graphic>
          </wp:inline>
        </w:drawing>
      </w:r>
    </w:p>
    <w:sdt>
      <w:sdtPr>
        <w:id w:val="511270125"/>
        <w:placeholder>
          <w:docPart w:val="2C6FAC49E05D48D48D169F68C6D59D3E"/>
        </w:placeholder>
        <w:temporary/>
        <w:showingPlcHdr/>
        <w15:appearance w15:val="hidden"/>
      </w:sdtPr>
      <w:sdtEndPr/>
      <w:sdtContent>
        <w:p w14:paraId="722D3CCF" w14:textId="77777777" w:rsidR="00706D60" w:rsidRPr="00706D60" w:rsidRDefault="00706D60" w:rsidP="00706D60">
          <w:r w:rsidRPr="00706D60">
            <w:t>Research and argument</w:t>
          </w:r>
        </w:p>
        <w:p w14:paraId="4C82D7B2" w14:textId="77777777" w:rsidR="00576B76" w:rsidRDefault="00706D60" w:rsidP="00706D60">
          <w:r w:rsidRPr="00706D60">
            <w:t>[To replace a photo with your own, just delete it and then, on the Insert tab, click Picture.]</w:t>
          </w:r>
        </w:p>
      </w:sdtContent>
    </w:sdt>
    <w:p w14:paraId="5299A34D" w14:textId="77777777" w:rsidR="006512AE" w:rsidRDefault="006512AE" w:rsidP="00706D60"/>
    <w:p w14:paraId="6B1AA06E" w14:textId="77777777" w:rsidR="006512AE" w:rsidRPr="006512AE" w:rsidRDefault="006512AE" w:rsidP="00706D60">
      <w:pPr>
        <w:pStyle w:val="Heading2"/>
        <w:rPr>
          <w:sz w:val="28"/>
        </w:rPr>
      </w:pPr>
      <w:r>
        <w:br w:type="column"/>
      </w:r>
      <w:bookmarkStart w:id="4" w:name="_Toc11326583"/>
      <w:sdt>
        <w:sdtPr>
          <w:id w:val="-895659132"/>
          <w:placeholder>
            <w:docPart w:val="993850858FA448C4A32BD6DA31E14EAF"/>
          </w:placeholder>
          <w:temporary/>
          <w:showingPlcHdr/>
          <w15:appearance w15:val="hidden"/>
        </w:sdtPr>
        <w:sdtEndPr/>
        <w:sdtContent>
          <w:r w:rsidR="00706D60" w:rsidRPr="00706D60">
            <w:t>Key Findings #2</w:t>
          </w:r>
        </w:sdtContent>
      </w:sdt>
      <w:bookmarkEnd w:id="4"/>
    </w:p>
    <w:p w14:paraId="77898588" w14:textId="7C8430B8" w:rsidR="006512AE" w:rsidRDefault="00317AB3" w:rsidP="00706D60">
      <w:r>
        <w:rPr>
          <w:noProof/>
        </w:rPr>
        <w:drawing>
          <wp:inline distT="0" distB="0" distL="0" distR="0" wp14:anchorId="764DECA4" wp14:editId="068B7D9C">
            <wp:extent cx="1676400" cy="942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942975"/>
                    </a:xfrm>
                    <a:prstGeom prst="rect">
                      <a:avLst/>
                    </a:prstGeom>
                  </pic:spPr>
                </pic:pic>
              </a:graphicData>
            </a:graphic>
          </wp:inline>
        </w:drawing>
      </w:r>
    </w:p>
    <w:sdt>
      <w:sdtPr>
        <w:id w:val="1601600674"/>
        <w:placeholder>
          <w:docPart w:val="0AD594AC6BE34B858CAAADB98CC5D928"/>
        </w:placeholder>
        <w:temporary/>
        <w:showingPlcHdr/>
        <w15:appearance w15:val="hidden"/>
      </w:sdtPr>
      <w:sdtEndPr/>
      <w:sdtContent>
        <w:p w14:paraId="71D4B00F" w14:textId="77777777" w:rsidR="006512AE" w:rsidRDefault="00706D60" w:rsidP="00706D60">
          <w:r w:rsidRPr="00706D60">
            <w:t>Research and argument</w:t>
          </w:r>
        </w:p>
      </w:sdtContent>
    </w:sdt>
    <w:p w14:paraId="077320D2" w14:textId="77777777" w:rsidR="006512AE" w:rsidRDefault="006512AE" w:rsidP="00706D60"/>
    <w:p w14:paraId="66BEC505" w14:textId="77777777" w:rsidR="006512AE" w:rsidRPr="006512AE" w:rsidRDefault="006512AE" w:rsidP="00706D60">
      <w:pPr>
        <w:pStyle w:val="Heading2"/>
        <w:rPr>
          <w:sz w:val="28"/>
        </w:rPr>
      </w:pPr>
      <w:r>
        <w:br w:type="column"/>
      </w:r>
      <w:bookmarkStart w:id="5" w:name="_Toc11326584"/>
      <w:sdt>
        <w:sdtPr>
          <w:id w:val="478657186"/>
          <w:placeholder>
            <w:docPart w:val="61F18D1363AF43488EF4D905341666A2"/>
          </w:placeholder>
          <w:temporary/>
          <w:showingPlcHdr/>
          <w15:appearance w15:val="hidden"/>
        </w:sdtPr>
        <w:sdtEndPr/>
        <w:sdtContent>
          <w:r w:rsidR="00706D60" w:rsidRPr="00706D60">
            <w:t>Key Findings #3</w:t>
          </w:r>
        </w:sdtContent>
      </w:sdt>
      <w:bookmarkEnd w:id="5"/>
    </w:p>
    <w:p w14:paraId="3F993B84" w14:textId="4A3D3E34" w:rsidR="006512AE" w:rsidRDefault="00317AB3" w:rsidP="00706D60">
      <w:r>
        <w:rPr>
          <w:noProof/>
        </w:rPr>
        <w:drawing>
          <wp:inline distT="0" distB="0" distL="0" distR="0" wp14:anchorId="2A882FD4" wp14:editId="7E109DC3">
            <wp:extent cx="1676400" cy="112776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6400" cy="1127760"/>
                    </a:xfrm>
                    <a:prstGeom prst="rect">
                      <a:avLst/>
                    </a:prstGeom>
                  </pic:spPr>
                </pic:pic>
              </a:graphicData>
            </a:graphic>
          </wp:inline>
        </w:drawing>
      </w:r>
    </w:p>
    <w:sdt>
      <w:sdtPr>
        <w:id w:val="1763947809"/>
        <w:placeholder>
          <w:docPart w:val="6C2530695EE949178D42D13C9F8B4F94"/>
        </w:placeholder>
        <w:temporary/>
        <w:showingPlcHdr/>
        <w15:appearance w15:val="hidden"/>
      </w:sdtPr>
      <w:sdtEndPr/>
      <w:sdtContent>
        <w:p w14:paraId="748D039A" w14:textId="77777777" w:rsidR="00165112" w:rsidRDefault="00706D60" w:rsidP="00706D60">
          <w:r w:rsidRPr="00706D60">
            <w:t>Research and argument</w:t>
          </w:r>
        </w:p>
      </w:sdtContent>
    </w:sdt>
    <w:p w14:paraId="60D0242D" w14:textId="77777777" w:rsidR="00F8576E" w:rsidRDefault="00F8576E" w:rsidP="00706D60"/>
    <w:p w14:paraId="2C08CEA8" w14:textId="77777777" w:rsidR="00165112" w:rsidRDefault="00165112" w:rsidP="00F8576E">
      <w:r>
        <w:br w:type="page"/>
      </w:r>
    </w:p>
    <w:p w14:paraId="68ECC39E" w14:textId="77777777" w:rsidR="00165112" w:rsidRDefault="00165112" w:rsidP="00706D60">
      <w:pPr>
        <w:pStyle w:val="Heading2"/>
        <w:sectPr w:rsidR="00165112" w:rsidSect="006512AE">
          <w:type w:val="continuous"/>
          <w:pgSz w:w="12240" w:h="15840"/>
          <w:pgMar w:top="1440" w:right="1440" w:bottom="1440" w:left="1440" w:header="720" w:footer="720" w:gutter="0"/>
          <w:cols w:num="3" w:space="720"/>
          <w:docGrid w:linePitch="360"/>
        </w:sectPr>
      </w:pPr>
    </w:p>
    <w:p w14:paraId="5E197444" w14:textId="77777777" w:rsidR="006512AE" w:rsidRPr="00873804" w:rsidRDefault="00165112" w:rsidP="00706D60">
      <w:pPr>
        <w:pStyle w:val="Heading1"/>
      </w:pPr>
      <w:bookmarkStart w:id="6" w:name="_Toc11326585"/>
      <w:r w:rsidRPr="00873804">
        <w:rPr>
          <w:noProof/>
        </w:rPr>
        <w:lastRenderedPageBreak/>
        <mc:AlternateContent>
          <mc:Choice Requires="wps">
            <w:drawing>
              <wp:anchor distT="0" distB="0" distL="114300" distR="114300" simplePos="0" relativeHeight="251673600" behindDoc="0" locked="0" layoutInCell="1" allowOverlap="1" wp14:anchorId="01D1D54C" wp14:editId="69F08678">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E3C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" filled="f" strokecolor="#2f5496 [2404]" strokeweight="1pt">
                <w10:wrap anchorx="page"/>
              </v:rect>
            </w:pict>
          </mc:Fallback>
        </mc:AlternateContent>
      </w:r>
      <w:sdt>
        <w:sdtPr>
          <w:id w:val="1789384419"/>
          <w:placeholder>
            <w:docPart w:val="56FB6CD14B4C49CAB39C8917F2C0E28A"/>
          </w:placeholder>
          <w:temporary/>
          <w:showingPlcHdr/>
          <w15:appearance w15:val="hidden"/>
        </w:sdtPr>
        <w:sdtEndPr/>
        <w:sdtContent>
          <w:r w:rsidR="00706D60" w:rsidRPr="00706D60">
            <w:t>Visual Data</w:t>
          </w:r>
        </w:sdtContent>
      </w:sdt>
      <w:bookmarkEnd w:id="6"/>
    </w:p>
    <w:p w14:paraId="118E35D0" w14:textId="77777777" w:rsidR="00165112" w:rsidRDefault="00165112" w:rsidP="00706D60"/>
    <w:p w14:paraId="17B32FA0" w14:textId="08044729" w:rsidR="00706D60" w:rsidRDefault="00317AB3" w:rsidP="00706D60">
      <w:r>
        <w:rPr>
          <w:noProof/>
        </w:rPr>
        <w:drawing>
          <wp:inline distT="0" distB="0" distL="0" distR="0" wp14:anchorId="272AA253" wp14:editId="23C94F44">
            <wp:extent cx="5943600" cy="33020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1769C78B" w14:textId="77777777" w:rsidR="00317AB3" w:rsidRDefault="00317AB3" w:rsidP="00706D60">
      <w:r>
        <w:rPr>
          <w:noProof/>
        </w:rPr>
        <w:drawing>
          <wp:inline distT="0" distB="0" distL="0" distR="0" wp14:anchorId="67BEE1B3" wp14:editId="062F1698">
            <wp:extent cx="5895975" cy="2457450"/>
            <wp:effectExtent l="0" t="0" r="952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95975" cy="2457450"/>
                    </a:xfrm>
                    <a:prstGeom prst="rect">
                      <a:avLst/>
                    </a:prstGeom>
                  </pic:spPr>
                </pic:pic>
              </a:graphicData>
            </a:graphic>
          </wp:inline>
        </w:drawing>
      </w:r>
    </w:p>
    <w:p w14:paraId="5036D667" w14:textId="64FD79A2" w:rsidR="006512AE" w:rsidRDefault="00317AB3" w:rsidP="00706D60">
      <w:r>
        <w:rPr>
          <w:noProof/>
        </w:rPr>
        <w:drawing>
          <wp:inline distT="0" distB="0" distL="0" distR="0" wp14:anchorId="6B302DBE" wp14:editId="09379214">
            <wp:extent cx="6115050" cy="1171575"/>
            <wp:effectExtent l="0" t="0" r="0" b="9525"/>
            <wp:docPr id="9" name="Picture 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15050" cy="1171575"/>
                    </a:xfrm>
                    <a:prstGeom prst="rect">
                      <a:avLst/>
                    </a:prstGeom>
                  </pic:spPr>
                </pic:pic>
              </a:graphicData>
            </a:graphic>
          </wp:inline>
        </w:drawing>
      </w:r>
      <w:r w:rsidR="006512AE">
        <w:br w:type="page"/>
      </w:r>
    </w:p>
    <w:p w14:paraId="62CC1FFB" w14:textId="014046F4" w:rsidR="00165112" w:rsidRDefault="00165112" w:rsidP="00706D60">
      <w:pPr>
        <w:pStyle w:val="Heading1"/>
        <w:sectPr w:rsidR="00165112" w:rsidSect="00165112">
          <w:type w:val="continuous"/>
          <w:pgSz w:w="12240" w:h="15840"/>
          <w:pgMar w:top="1440" w:right="1440" w:bottom="1440" w:left="1440" w:header="720" w:footer="720" w:gutter="0"/>
          <w:cols w:space="720"/>
          <w:docGrid w:linePitch="360"/>
        </w:sectPr>
      </w:pPr>
    </w:p>
    <w:p w14:paraId="7D9A52CC" w14:textId="08774401" w:rsidR="009B658F" w:rsidRPr="00873804" w:rsidRDefault="00165112" w:rsidP="00F83A3F">
      <w:pPr>
        <w:pStyle w:val="Heading1"/>
      </w:pPr>
      <w:bookmarkStart w:id="7" w:name="_Toc11326586"/>
      <w:r w:rsidRPr="006512AE">
        <w:rPr>
          <w:noProof/>
        </w:rPr>
        <w:lastRenderedPageBreak/>
        <mc:AlternateContent>
          <mc:Choice Requires="wps">
            <w:drawing>
              <wp:anchor distT="0" distB="0" distL="114300" distR="114300" simplePos="0" relativeHeight="251669504" behindDoc="0" locked="0" layoutInCell="1" allowOverlap="1" wp14:anchorId="4B639CD6" wp14:editId="47849628">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C053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44816342" wp14:editId="32C9B5F1">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94FA7260F57440499036FDD71C5080AD"/>
          </w:placeholder>
          <w:temporary/>
          <w:showingPlcHdr/>
          <w15:appearance w15:val="hidden"/>
        </w:sdtPr>
        <w:sdtEndPr/>
        <w:sdtContent>
          <w:r w:rsidR="00706D60" w:rsidRPr="00706D60">
            <w:t>Conclusion</w:t>
          </w:r>
        </w:sdtContent>
      </w:sdt>
      <w:bookmarkEnd w:id="7"/>
    </w:p>
    <w:p w14:paraId="2467695A" w14:textId="77777777" w:rsidR="00873804" w:rsidRDefault="00873804" w:rsidP="00706D60"/>
    <w:bookmarkStart w:id="8" w:name="_Toc11326587" w:displacedByCustomXml="next"/>
    <w:sdt>
      <w:sdtPr>
        <w:id w:val="1294792114"/>
        <w:placeholder>
          <w:docPart w:val="8E0CC4A46CF5475CB7C6D036D31EC59B"/>
        </w:placeholder>
        <w:temporary/>
        <w:showingPlcHdr/>
        <w15:appearance w15:val="hidden"/>
      </w:sdtPr>
      <w:sdtEndPr/>
      <w:sdtContent>
        <w:p w14:paraId="2E41644F" w14:textId="77777777" w:rsidR="00873804" w:rsidRPr="00873804" w:rsidRDefault="00706D60" w:rsidP="00706D60">
          <w:pPr>
            <w:pStyle w:val="Heading2"/>
          </w:pPr>
          <w:r w:rsidRPr="00706D60">
            <w:t>Key Takeaways</w:t>
          </w:r>
        </w:p>
      </w:sdtContent>
    </w:sdt>
    <w:bookmarkEnd w:id="8" w:displacedByCustomXml="prev"/>
    <w:p w14:paraId="5CC43264" w14:textId="07781B3A" w:rsidR="00F83A3F" w:rsidRDefault="00F83A3F" w:rsidP="00F83A3F">
      <w:pPr>
        <w:pStyle w:val="ListBullet"/>
      </w:pPr>
    </w:p>
    <w:p w14:paraId="25798E6C" w14:textId="25B93964" w:rsidR="00873804" w:rsidRDefault="00873804" w:rsidP="00F83A3F">
      <w:pPr>
        <w:pStyle w:val="ListBullet"/>
        <w:numPr>
          <w:ilvl w:val="0"/>
          <w:numId w:val="0"/>
        </w:numPr>
        <w:ind w:left="360" w:hanging="360"/>
      </w:pPr>
    </w:p>
    <w:p w14:paraId="35690DB2" w14:textId="77777777" w:rsidR="00616C6E" w:rsidRDefault="00616C6E" w:rsidP="00616C6E">
      <w:pPr>
        <w:pStyle w:val="ListBullet"/>
      </w:pPr>
      <w:r>
        <w:t xml:space="preserve">[jw925682@ada: </w:t>
      </w:r>
      <w:proofErr w:type="gramStart"/>
      <w:r>
        <w:t>~]$</w:t>
      </w:r>
      <w:proofErr w:type="gramEnd"/>
      <w:r>
        <w:t xml:space="preserve"> g++ Justin_Winchester_Project2.cpp -</w:t>
      </w:r>
      <w:proofErr w:type="spellStart"/>
      <w:r>
        <w:t>lpthread</w:t>
      </w:r>
      <w:proofErr w:type="spellEnd"/>
    </w:p>
    <w:p w14:paraId="1A3F28E1" w14:textId="77777777" w:rsidR="00616C6E" w:rsidRDefault="00616C6E" w:rsidP="00616C6E">
      <w:pPr>
        <w:pStyle w:val="ListBullet"/>
      </w:pPr>
      <w:r>
        <w:t xml:space="preserve">[jw925682@ada: </w:t>
      </w:r>
      <w:proofErr w:type="gramStart"/>
      <w:r>
        <w:t>~]$</w:t>
      </w:r>
      <w:proofErr w:type="gramEnd"/>
      <w:r>
        <w:t xml:space="preserve"> ./</w:t>
      </w:r>
      <w:proofErr w:type="spellStart"/>
      <w:r>
        <w:t>a.out</w:t>
      </w:r>
      <w:proofErr w:type="spellEnd"/>
    </w:p>
    <w:p w14:paraId="040FF098" w14:textId="77777777" w:rsidR="00616C6E" w:rsidRDefault="00616C6E" w:rsidP="00616C6E">
      <w:pPr>
        <w:pStyle w:val="ListBullet"/>
      </w:pPr>
      <w:r>
        <w:t>please enter elements of row press enter then column4</w:t>
      </w:r>
    </w:p>
    <w:p w14:paraId="728DBB2D" w14:textId="77777777" w:rsidR="00616C6E" w:rsidRDefault="00616C6E" w:rsidP="00616C6E">
      <w:pPr>
        <w:pStyle w:val="ListBullet"/>
      </w:pPr>
      <w:r>
        <w:t>3</w:t>
      </w:r>
    </w:p>
    <w:p w14:paraId="4252A3E2" w14:textId="77777777" w:rsidR="00616C6E" w:rsidRDefault="00616C6E" w:rsidP="00616C6E">
      <w:pPr>
        <w:pStyle w:val="ListBullet"/>
      </w:pPr>
      <w:r>
        <w:t>please enter elements 3</w:t>
      </w:r>
    </w:p>
    <w:p w14:paraId="7765FCB9" w14:textId="77777777" w:rsidR="00616C6E" w:rsidRDefault="00616C6E" w:rsidP="00616C6E">
      <w:pPr>
        <w:pStyle w:val="ListBullet"/>
      </w:pPr>
      <w:r>
        <w:t>please enter elements 2</w:t>
      </w:r>
    </w:p>
    <w:p w14:paraId="1E9D4D6E" w14:textId="77777777" w:rsidR="00616C6E" w:rsidRDefault="00616C6E" w:rsidP="00616C6E">
      <w:pPr>
        <w:pStyle w:val="ListBullet"/>
      </w:pPr>
      <w:r>
        <w:t>please enter elements 1</w:t>
      </w:r>
    </w:p>
    <w:p w14:paraId="13B03122" w14:textId="77777777" w:rsidR="00616C6E" w:rsidRDefault="00616C6E" w:rsidP="00616C6E">
      <w:pPr>
        <w:pStyle w:val="ListBullet"/>
      </w:pPr>
      <w:r>
        <w:t>please enter elements 2</w:t>
      </w:r>
    </w:p>
    <w:p w14:paraId="6959935B" w14:textId="77777777" w:rsidR="00616C6E" w:rsidRDefault="00616C6E" w:rsidP="00616C6E">
      <w:pPr>
        <w:pStyle w:val="ListBullet"/>
      </w:pPr>
      <w:r>
        <w:t>please enter elements 2</w:t>
      </w:r>
    </w:p>
    <w:p w14:paraId="2C76F821" w14:textId="77777777" w:rsidR="00616C6E" w:rsidRDefault="00616C6E" w:rsidP="00616C6E">
      <w:pPr>
        <w:pStyle w:val="ListBullet"/>
      </w:pPr>
      <w:r>
        <w:t>please enter elements 1</w:t>
      </w:r>
    </w:p>
    <w:p w14:paraId="6B19DD4E" w14:textId="77777777" w:rsidR="00616C6E" w:rsidRDefault="00616C6E" w:rsidP="00616C6E">
      <w:pPr>
        <w:pStyle w:val="ListBullet"/>
      </w:pPr>
      <w:r>
        <w:t>1please enter elements 1</w:t>
      </w:r>
    </w:p>
    <w:p w14:paraId="5A4BF8F0" w14:textId="77777777" w:rsidR="00616C6E" w:rsidRDefault="00616C6E" w:rsidP="00616C6E">
      <w:pPr>
        <w:pStyle w:val="ListBullet"/>
      </w:pPr>
      <w:r>
        <w:t>please enter elements 2</w:t>
      </w:r>
    </w:p>
    <w:p w14:paraId="2F99F5EA" w14:textId="77777777" w:rsidR="00616C6E" w:rsidRDefault="00616C6E" w:rsidP="00616C6E">
      <w:pPr>
        <w:pStyle w:val="ListBullet"/>
      </w:pPr>
      <w:r>
        <w:t>please enter elements 1</w:t>
      </w:r>
    </w:p>
    <w:p w14:paraId="407BECF9" w14:textId="77777777" w:rsidR="00616C6E" w:rsidRDefault="00616C6E" w:rsidP="00616C6E">
      <w:pPr>
        <w:pStyle w:val="ListBullet"/>
      </w:pPr>
      <w:r>
        <w:t>please enter elements 2</w:t>
      </w:r>
    </w:p>
    <w:p w14:paraId="6D3ED390" w14:textId="77777777" w:rsidR="00616C6E" w:rsidRDefault="00616C6E" w:rsidP="00616C6E">
      <w:pPr>
        <w:pStyle w:val="ListBullet"/>
      </w:pPr>
      <w:r>
        <w:t>please enter elements 2</w:t>
      </w:r>
    </w:p>
    <w:p w14:paraId="1E47239D" w14:textId="77777777" w:rsidR="00616C6E" w:rsidRDefault="00616C6E" w:rsidP="00616C6E">
      <w:pPr>
        <w:pStyle w:val="ListBullet"/>
      </w:pPr>
      <w:r>
        <w:t>please enter elements 2</w:t>
      </w:r>
    </w:p>
    <w:p w14:paraId="2A2E11E2" w14:textId="77777777" w:rsidR="00616C6E" w:rsidRDefault="00616C6E" w:rsidP="00616C6E">
      <w:pPr>
        <w:pStyle w:val="ListBullet"/>
      </w:pPr>
    </w:p>
    <w:p w14:paraId="4470C865" w14:textId="77777777" w:rsidR="00616C6E" w:rsidRDefault="00616C6E" w:rsidP="00616C6E">
      <w:pPr>
        <w:pStyle w:val="ListBullet"/>
      </w:pPr>
      <w:r>
        <w:t>Matrix Number One</w:t>
      </w:r>
    </w:p>
    <w:p w14:paraId="35C4947F" w14:textId="77777777" w:rsidR="00616C6E" w:rsidRDefault="00616C6E" w:rsidP="00616C6E">
      <w:pPr>
        <w:pStyle w:val="ListBullet"/>
      </w:pPr>
      <w:r>
        <w:t>3       2       1</w:t>
      </w:r>
    </w:p>
    <w:p w14:paraId="5181A2C1" w14:textId="77777777" w:rsidR="00616C6E" w:rsidRDefault="00616C6E" w:rsidP="00616C6E">
      <w:pPr>
        <w:pStyle w:val="ListBullet"/>
      </w:pPr>
      <w:r>
        <w:t>2       2       1</w:t>
      </w:r>
    </w:p>
    <w:p w14:paraId="754D9F0D" w14:textId="77777777" w:rsidR="00616C6E" w:rsidRDefault="00616C6E" w:rsidP="00616C6E">
      <w:pPr>
        <w:pStyle w:val="ListBullet"/>
      </w:pPr>
      <w:r>
        <w:t>11      2       1</w:t>
      </w:r>
    </w:p>
    <w:p w14:paraId="3DDBA6DD" w14:textId="77777777" w:rsidR="00616C6E" w:rsidRDefault="00616C6E" w:rsidP="00616C6E">
      <w:pPr>
        <w:pStyle w:val="ListBullet"/>
      </w:pPr>
      <w:r>
        <w:lastRenderedPageBreak/>
        <w:t>2       2       2</w:t>
      </w:r>
    </w:p>
    <w:p w14:paraId="2E9D50EA" w14:textId="77777777" w:rsidR="00616C6E" w:rsidRDefault="00616C6E" w:rsidP="00616C6E">
      <w:pPr>
        <w:pStyle w:val="ListBullet"/>
      </w:pPr>
      <w:r>
        <w:t>please enter elements of row press enter then column3</w:t>
      </w:r>
    </w:p>
    <w:p w14:paraId="6435F8AC" w14:textId="77777777" w:rsidR="00616C6E" w:rsidRDefault="00616C6E" w:rsidP="00616C6E">
      <w:pPr>
        <w:pStyle w:val="ListBullet"/>
      </w:pPr>
      <w:r>
        <w:t>4</w:t>
      </w:r>
    </w:p>
    <w:p w14:paraId="0591CC42" w14:textId="77777777" w:rsidR="00616C6E" w:rsidRDefault="00616C6E" w:rsidP="00616C6E">
      <w:pPr>
        <w:pStyle w:val="ListBullet"/>
      </w:pPr>
      <w:r>
        <w:t>please enter elements 2</w:t>
      </w:r>
    </w:p>
    <w:p w14:paraId="4555B76C" w14:textId="77777777" w:rsidR="00616C6E" w:rsidRDefault="00616C6E" w:rsidP="00616C6E">
      <w:pPr>
        <w:pStyle w:val="ListBullet"/>
      </w:pPr>
      <w:r>
        <w:t>please enter elements 3</w:t>
      </w:r>
    </w:p>
    <w:p w14:paraId="046A93F6" w14:textId="77777777" w:rsidR="00616C6E" w:rsidRDefault="00616C6E" w:rsidP="00616C6E">
      <w:pPr>
        <w:pStyle w:val="ListBullet"/>
      </w:pPr>
      <w:r>
        <w:t>please enter elements 2</w:t>
      </w:r>
    </w:p>
    <w:p w14:paraId="07BB0329" w14:textId="77777777" w:rsidR="00616C6E" w:rsidRDefault="00616C6E" w:rsidP="00616C6E">
      <w:pPr>
        <w:pStyle w:val="ListBullet"/>
      </w:pPr>
      <w:r>
        <w:t>please enter elements 2</w:t>
      </w:r>
    </w:p>
    <w:p w14:paraId="2C74F79D" w14:textId="77777777" w:rsidR="00616C6E" w:rsidRDefault="00616C6E" w:rsidP="00616C6E">
      <w:pPr>
        <w:pStyle w:val="ListBullet"/>
      </w:pPr>
      <w:r>
        <w:t>please enter elements 3</w:t>
      </w:r>
    </w:p>
    <w:p w14:paraId="1E4C12F6" w14:textId="77777777" w:rsidR="00616C6E" w:rsidRDefault="00616C6E" w:rsidP="00616C6E">
      <w:pPr>
        <w:pStyle w:val="ListBullet"/>
      </w:pPr>
      <w:r>
        <w:t>please enter elements 2</w:t>
      </w:r>
    </w:p>
    <w:p w14:paraId="6780216F" w14:textId="77777777" w:rsidR="00616C6E" w:rsidRDefault="00616C6E" w:rsidP="00616C6E">
      <w:pPr>
        <w:pStyle w:val="ListBullet"/>
      </w:pPr>
      <w:r>
        <w:t>please enter elements 1</w:t>
      </w:r>
    </w:p>
    <w:p w14:paraId="398F96C3" w14:textId="77777777" w:rsidR="00616C6E" w:rsidRDefault="00616C6E" w:rsidP="00616C6E">
      <w:pPr>
        <w:pStyle w:val="ListBullet"/>
      </w:pPr>
      <w:r>
        <w:t>please enter elements 2</w:t>
      </w:r>
    </w:p>
    <w:p w14:paraId="54977ED8" w14:textId="77777777" w:rsidR="00616C6E" w:rsidRDefault="00616C6E" w:rsidP="00616C6E">
      <w:pPr>
        <w:pStyle w:val="ListBullet"/>
      </w:pPr>
      <w:r>
        <w:t>please enter elements 1</w:t>
      </w:r>
    </w:p>
    <w:p w14:paraId="52EA13A9" w14:textId="77777777" w:rsidR="00616C6E" w:rsidRDefault="00616C6E" w:rsidP="00616C6E">
      <w:pPr>
        <w:pStyle w:val="ListBullet"/>
      </w:pPr>
      <w:r>
        <w:t>please enter elements 2</w:t>
      </w:r>
    </w:p>
    <w:p w14:paraId="79012983" w14:textId="77777777" w:rsidR="00616C6E" w:rsidRDefault="00616C6E" w:rsidP="00616C6E">
      <w:pPr>
        <w:pStyle w:val="ListBullet"/>
      </w:pPr>
      <w:r>
        <w:t>please enter elements 3</w:t>
      </w:r>
    </w:p>
    <w:p w14:paraId="3CA26EBE" w14:textId="77777777" w:rsidR="00616C6E" w:rsidRDefault="00616C6E" w:rsidP="00616C6E">
      <w:pPr>
        <w:pStyle w:val="ListBullet"/>
      </w:pPr>
      <w:r>
        <w:t>please enter elements 2</w:t>
      </w:r>
    </w:p>
    <w:p w14:paraId="3E7F3515" w14:textId="77777777" w:rsidR="00616C6E" w:rsidRDefault="00616C6E" w:rsidP="00616C6E">
      <w:pPr>
        <w:pStyle w:val="ListBullet"/>
      </w:pPr>
    </w:p>
    <w:p w14:paraId="31243A1A" w14:textId="77777777" w:rsidR="00616C6E" w:rsidRDefault="00616C6E" w:rsidP="00616C6E">
      <w:pPr>
        <w:pStyle w:val="ListBullet"/>
      </w:pPr>
      <w:r>
        <w:t>Matrix Number Two!!!</w:t>
      </w:r>
    </w:p>
    <w:p w14:paraId="55D5B842" w14:textId="77777777" w:rsidR="00616C6E" w:rsidRDefault="00616C6E" w:rsidP="00616C6E">
      <w:pPr>
        <w:pStyle w:val="ListBullet"/>
      </w:pPr>
      <w:r>
        <w:t>2       3       2       2</w:t>
      </w:r>
    </w:p>
    <w:p w14:paraId="030A9A64" w14:textId="77777777" w:rsidR="00616C6E" w:rsidRDefault="00616C6E" w:rsidP="00616C6E">
      <w:pPr>
        <w:pStyle w:val="ListBullet"/>
      </w:pPr>
      <w:r>
        <w:t>3       2       1       2</w:t>
      </w:r>
    </w:p>
    <w:p w14:paraId="48D19CB5" w14:textId="77777777" w:rsidR="00616C6E" w:rsidRDefault="00616C6E" w:rsidP="00616C6E">
      <w:pPr>
        <w:pStyle w:val="ListBullet"/>
      </w:pPr>
      <w:r>
        <w:t>1       2       3       2</w:t>
      </w:r>
    </w:p>
    <w:p w14:paraId="2C75B64E" w14:textId="77777777" w:rsidR="00616C6E" w:rsidRDefault="00616C6E" w:rsidP="00616C6E">
      <w:pPr>
        <w:pStyle w:val="ListBullet"/>
      </w:pPr>
      <w:r>
        <w:t>Segmentation fault (core dumped)</w:t>
      </w:r>
    </w:p>
    <w:p w14:paraId="3ADFA40E" w14:textId="77777777" w:rsidR="00616C6E" w:rsidRDefault="00616C6E" w:rsidP="00616C6E">
      <w:pPr>
        <w:pStyle w:val="ListBullet"/>
      </w:pPr>
      <w:r>
        <w:t xml:space="preserve">[jw925682@ada: </w:t>
      </w:r>
      <w:proofErr w:type="gramStart"/>
      <w:r>
        <w:t>~]$</w:t>
      </w:r>
      <w:proofErr w:type="gramEnd"/>
      <w:r>
        <w:t xml:space="preserve"> g++ Justin_Winchester_Project2.cpp -</w:t>
      </w:r>
      <w:proofErr w:type="spellStart"/>
      <w:r>
        <w:t>lpthread</w:t>
      </w:r>
      <w:proofErr w:type="spellEnd"/>
    </w:p>
    <w:p w14:paraId="30A57F22" w14:textId="77777777" w:rsidR="00616C6E" w:rsidRDefault="00616C6E" w:rsidP="00616C6E">
      <w:pPr>
        <w:pStyle w:val="ListBullet"/>
      </w:pPr>
      <w:r>
        <w:t xml:space="preserve">[jw925682@ada: </w:t>
      </w:r>
      <w:proofErr w:type="gramStart"/>
      <w:r>
        <w:t>~]$</w:t>
      </w:r>
      <w:proofErr w:type="gramEnd"/>
      <w:r>
        <w:t xml:space="preserve"> ./</w:t>
      </w:r>
      <w:proofErr w:type="spellStart"/>
      <w:r>
        <w:t>a.out</w:t>
      </w:r>
      <w:proofErr w:type="spellEnd"/>
    </w:p>
    <w:p w14:paraId="580B1138" w14:textId="77777777" w:rsidR="00616C6E" w:rsidRDefault="00616C6E" w:rsidP="00616C6E">
      <w:pPr>
        <w:pStyle w:val="ListBullet"/>
      </w:pPr>
      <w:r>
        <w:t>please enter elements of row press enter then column2</w:t>
      </w:r>
    </w:p>
    <w:p w14:paraId="3BA07154" w14:textId="77777777" w:rsidR="00616C6E" w:rsidRDefault="00616C6E" w:rsidP="00616C6E">
      <w:pPr>
        <w:pStyle w:val="ListBullet"/>
      </w:pPr>
      <w:r>
        <w:t>2</w:t>
      </w:r>
    </w:p>
    <w:p w14:paraId="15287125" w14:textId="77777777" w:rsidR="00616C6E" w:rsidRDefault="00616C6E" w:rsidP="00616C6E">
      <w:pPr>
        <w:pStyle w:val="ListBullet"/>
      </w:pPr>
      <w:r>
        <w:t>please enter elements 2</w:t>
      </w:r>
    </w:p>
    <w:p w14:paraId="4B8952CF" w14:textId="77777777" w:rsidR="00616C6E" w:rsidRDefault="00616C6E" w:rsidP="00616C6E">
      <w:pPr>
        <w:pStyle w:val="ListBullet"/>
      </w:pPr>
      <w:r>
        <w:t>please enter elements 2</w:t>
      </w:r>
    </w:p>
    <w:p w14:paraId="6E3ABC24" w14:textId="77777777" w:rsidR="00616C6E" w:rsidRDefault="00616C6E" w:rsidP="00616C6E">
      <w:pPr>
        <w:pStyle w:val="ListBullet"/>
      </w:pPr>
      <w:r>
        <w:t>please enter elements 2</w:t>
      </w:r>
    </w:p>
    <w:p w14:paraId="5E50B553" w14:textId="77777777" w:rsidR="00616C6E" w:rsidRDefault="00616C6E" w:rsidP="00616C6E">
      <w:pPr>
        <w:pStyle w:val="ListBullet"/>
      </w:pPr>
      <w:r>
        <w:t>please enter elements 2</w:t>
      </w:r>
    </w:p>
    <w:p w14:paraId="594921EB" w14:textId="77777777" w:rsidR="00616C6E" w:rsidRDefault="00616C6E" w:rsidP="00616C6E">
      <w:pPr>
        <w:pStyle w:val="ListBullet"/>
      </w:pPr>
    </w:p>
    <w:p w14:paraId="65A71C5F" w14:textId="77777777" w:rsidR="00616C6E" w:rsidRDefault="00616C6E" w:rsidP="00616C6E">
      <w:pPr>
        <w:pStyle w:val="ListBullet"/>
      </w:pPr>
      <w:r>
        <w:t>Matrix Number One</w:t>
      </w:r>
    </w:p>
    <w:p w14:paraId="56F846D8" w14:textId="77777777" w:rsidR="00616C6E" w:rsidRDefault="00616C6E" w:rsidP="00616C6E">
      <w:pPr>
        <w:pStyle w:val="ListBullet"/>
      </w:pPr>
      <w:r>
        <w:t>2       2</w:t>
      </w:r>
    </w:p>
    <w:p w14:paraId="0DC2C09C" w14:textId="77777777" w:rsidR="00616C6E" w:rsidRDefault="00616C6E" w:rsidP="00616C6E">
      <w:pPr>
        <w:pStyle w:val="ListBullet"/>
      </w:pPr>
      <w:r>
        <w:t>2       2</w:t>
      </w:r>
    </w:p>
    <w:p w14:paraId="0363E8FB" w14:textId="77777777" w:rsidR="00616C6E" w:rsidRDefault="00616C6E" w:rsidP="00616C6E">
      <w:pPr>
        <w:pStyle w:val="ListBullet"/>
      </w:pPr>
      <w:r>
        <w:t>please enter elements of row press enter then column22</w:t>
      </w:r>
    </w:p>
    <w:p w14:paraId="2AEDA387" w14:textId="77777777" w:rsidR="00616C6E" w:rsidRDefault="00616C6E" w:rsidP="00616C6E">
      <w:pPr>
        <w:pStyle w:val="ListBullet"/>
      </w:pPr>
      <w:r>
        <w:t>^C</w:t>
      </w:r>
    </w:p>
    <w:p w14:paraId="79A72A50" w14:textId="77777777" w:rsidR="00616C6E" w:rsidRDefault="00616C6E" w:rsidP="00616C6E">
      <w:pPr>
        <w:pStyle w:val="ListBullet"/>
      </w:pPr>
      <w:r>
        <w:t xml:space="preserve">[jw925682@ada: </w:t>
      </w:r>
      <w:proofErr w:type="gramStart"/>
      <w:r>
        <w:t>~]$</w:t>
      </w:r>
      <w:proofErr w:type="gramEnd"/>
      <w:r>
        <w:t xml:space="preserve"> g++ Justin_Winchester_Project2.cpp -</w:t>
      </w:r>
      <w:proofErr w:type="spellStart"/>
      <w:r>
        <w:t>lpthread</w:t>
      </w:r>
      <w:proofErr w:type="spellEnd"/>
    </w:p>
    <w:p w14:paraId="1D0F28B7" w14:textId="77777777" w:rsidR="00616C6E" w:rsidRDefault="00616C6E" w:rsidP="00616C6E">
      <w:pPr>
        <w:pStyle w:val="ListBullet"/>
      </w:pPr>
      <w:r>
        <w:t xml:space="preserve">[jw925682@ada: </w:t>
      </w:r>
      <w:proofErr w:type="gramStart"/>
      <w:r>
        <w:t>~]$</w:t>
      </w:r>
      <w:proofErr w:type="gramEnd"/>
      <w:r>
        <w:t xml:space="preserve"> ./</w:t>
      </w:r>
      <w:proofErr w:type="spellStart"/>
      <w:r>
        <w:t>a.out</w:t>
      </w:r>
      <w:proofErr w:type="spellEnd"/>
    </w:p>
    <w:p w14:paraId="6999AC73" w14:textId="77777777" w:rsidR="00616C6E" w:rsidRDefault="00616C6E" w:rsidP="00616C6E">
      <w:pPr>
        <w:pStyle w:val="ListBullet"/>
      </w:pPr>
      <w:r>
        <w:t>please enter elements of row press enter then column2</w:t>
      </w:r>
    </w:p>
    <w:p w14:paraId="4779ABEB" w14:textId="77777777" w:rsidR="00616C6E" w:rsidRDefault="00616C6E" w:rsidP="00616C6E">
      <w:pPr>
        <w:pStyle w:val="ListBullet"/>
      </w:pPr>
      <w:r>
        <w:t>2</w:t>
      </w:r>
    </w:p>
    <w:p w14:paraId="4DDB8971" w14:textId="58F8216F" w:rsidR="00F83A3F" w:rsidRDefault="00616C6E" w:rsidP="00616C6E">
      <w:pPr>
        <w:pStyle w:val="ListBullet"/>
        <w:numPr>
          <w:ilvl w:val="0"/>
          <w:numId w:val="0"/>
        </w:numPr>
        <w:ind w:left="360" w:hanging="360"/>
      </w:pPr>
      <w:r>
        <w:t>please enter elements 2</w:t>
      </w:r>
    </w:p>
    <w:p w14:paraId="0B98691E" w14:textId="77777777" w:rsidR="003C3109" w:rsidRDefault="003C3109" w:rsidP="003C3109">
      <w:pPr>
        <w:pStyle w:val="ListBullet"/>
      </w:pPr>
      <w:r>
        <w:t>please enter elements 2</w:t>
      </w:r>
    </w:p>
    <w:p w14:paraId="71054C6F" w14:textId="77777777" w:rsidR="003C3109" w:rsidRDefault="003C3109" w:rsidP="003C3109">
      <w:pPr>
        <w:pStyle w:val="ListBullet"/>
      </w:pPr>
      <w:r>
        <w:t>please enter elements 2</w:t>
      </w:r>
    </w:p>
    <w:p w14:paraId="7352226D" w14:textId="77777777" w:rsidR="003C3109" w:rsidRDefault="003C3109" w:rsidP="003C3109">
      <w:pPr>
        <w:pStyle w:val="ListBullet"/>
      </w:pPr>
      <w:r>
        <w:t>please enter elements 2</w:t>
      </w:r>
    </w:p>
    <w:p w14:paraId="30FFA337" w14:textId="77777777" w:rsidR="003C3109" w:rsidRDefault="003C3109" w:rsidP="003C3109">
      <w:pPr>
        <w:pStyle w:val="ListBullet"/>
      </w:pPr>
      <w:r>
        <w:lastRenderedPageBreak/>
        <w:t>please enter elements 2</w:t>
      </w:r>
    </w:p>
    <w:p w14:paraId="5A2532F2" w14:textId="77777777" w:rsidR="003C3109" w:rsidRDefault="003C3109" w:rsidP="003C3109">
      <w:pPr>
        <w:pStyle w:val="ListBullet"/>
      </w:pPr>
    </w:p>
    <w:p w14:paraId="60205012" w14:textId="77777777" w:rsidR="003C3109" w:rsidRDefault="003C3109" w:rsidP="003C3109">
      <w:pPr>
        <w:pStyle w:val="ListBullet"/>
      </w:pPr>
      <w:r>
        <w:t>Matrix Number One</w:t>
      </w:r>
    </w:p>
    <w:p w14:paraId="52AC9A6E" w14:textId="77777777" w:rsidR="003C3109" w:rsidRDefault="003C3109" w:rsidP="003C3109">
      <w:pPr>
        <w:pStyle w:val="ListBullet"/>
      </w:pPr>
      <w:r>
        <w:t>2       2</w:t>
      </w:r>
    </w:p>
    <w:p w14:paraId="42AD4A46" w14:textId="77777777" w:rsidR="003C3109" w:rsidRDefault="003C3109" w:rsidP="003C3109">
      <w:pPr>
        <w:pStyle w:val="ListBullet"/>
      </w:pPr>
      <w:r>
        <w:t>2       2</w:t>
      </w:r>
    </w:p>
    <w:p w14:paraId="0D0730E1" w14:textId="77777777" w:rsidR="003C3109" w:rsidRDefault="003C3109" w:rsidP="003C3109">
      <w:pPr>
        <w:pStyle w:val="ListBullet"/>
      </w:pPr>
      <w:r>
        <w:t>please enter elements of row press enter then column2</w:t>
      </w:r>
    </w:p>
    <w:p w14:paraId="67EAEC38" w14:textId="77777777" w:rsidR="003C3109" w:rsidRDefault="003C3109" w:rsidP="003C3109">
      <w:pPr>
        <w:pStyle w:val="ListBullet"/>
      </w:pPr>
      <w:r>
        <w:t>2</w:t>
      </w:r>
    </w:p>
    <w:p w14:paraId="3A75214C" w14:textId="77777777" w:rsidR="003C3109" w:rsidRDefault="003C3109" w:rsidP="003C3109">
      <w:pPr>
        <w:pStyle w:val="ListBullet"/>
      </w:pPr>
      <w:r>
        <w:t>please enter elements 2</w:t>
      </w:r>
    </w:p>
    <w:p w14:paraId="3A8B2B3D" w14:textId="77777777" w:rsidR="003C3109" w:rsidRDefault="003C3109" w:rsidP="003C3109">
      <w:pPr>
        <w:pStyle w:val="ListBullet"/>
      </w:pPr>
      <w:r>
        <w:t>please enter elements 2</w:t>
      </w:r>
    </w:p>
    <w:p w14:paraId="080699B5" w14:textId="77777777" w:rsidR="003C3109" w:rsidRDefault="003C3109" w:rsidP="003C3109">
      <w:pPr>
        <w:pStyle w:val="ListBullet"/>
      </w:pPr>
      <w:r>
        <w:t>please enter elements 2</w:t>
      </w:r>
    </w:p>
    <w:p w14:paraId="0043605E" w14:textId="77777777" w:rsidR="003C3109" w:rsidRDefault="003C3109" w:rsidP="003C3109">
      <w:pPr>
        <w:pStyle w:val="ListBullet"/>
      </w:pPr>
      <w:r>
        <w:t>please enter elements 2</w:t>
      </w:r>
    </w:p>
    <w:p w14:paraId="33D49EB0" w14:textId="77777777" w:rsidR="003C3109" w:rsidRDefault="003C3109" w:rsidP="003C3109">
      <w:pPr>
        <w:pStyle w:val="ListBullet"/>
      </w:pPr>
    </w:p>
    <w:p w14:paraId="7ED883AD" w14:textId="77777777" w:rsidR="003C3109" w:rsidRDefault="003C3109" w:rsidP="003C3109">
      <w:pPr>
        <w:pStyle w:val="ListBullet"/>
      </w:pPr>
      <w:r>
        <w:t>Matrix Number Two!!!</w:t>
      </w:r>
    </w:p>
    <w:p w14:paraId="534085D9" w14:textId="77777777" w:rsidR="003C3109" w:rsidRDefault="003C3109" w:rsidP="003C3109">
      <w:pPr>
        <w:pStyle w:val="ListBullet"/>
      </w:pPr>
      <w:r>
        <w:t>2       2</w:t>
      </w:r>
    </w:p>
    <w:p w14:paraId="6D5BB55D" w14:textId="77777777" w:rsidR="003C3109" w:rsidRDefault="003C3109" w:rsidP="003C3109">
      <w:pPr>
        <w:pStyle w:val="ListBullet"/>
      </w:pPr>
      <w:r>
        <w:t>2       2</w:t>
      </w:r>
    </w:p>
    <w:p w14:paraId="7249A153" w14:textId="77777777" w:rsidR="003C3109" w:rsidRDefault="003C3109" w:rsidP="003C3109">
      <w:pPr>
        <w:pStyle w:val="ListBullet"/>
      </w:pPr>
    </w:p>
    <w:p w14:paraId="0DBEE6C4" w14:textId="77777777" w:rsidR="003C3109" w:rsidRDefault="003C3109" w:rsidP="003C3109">
      <w:pPr>
        <w:pStyle w:val="ListBullet"/>
      </w:pPr>
      <w:r>
        <w:t xml:space="preserve">Result of matrix </w:t>
      </w:r>
      <w:proofErr w:type="gramStart"/>
      <w:r>
        <w:t>multiplication!:</w:t>
      </w:r>
      <w:proofErr w:type="gramEnd"/>
    </w:p>
    <w:p w14:paraId="6FA7992F" w14:textId="77777777" w:rsidR="003C3109" w:rsidRDefault="003C3109" w:rsidP="003C3109">
      <w:pPr>
        <w:pStyle w:val="ListBullet"/>
      </w:pPr>
      <w:r>
        <w:t>8       8</w:t>
      </w:r>
    </w:p>
    <w:p w14:paraId="0BAC91D2" w14:textId="77777777" w:rsidR="003C3109" w:rsidRDefault="003C3109" w:rsidP="003C3109">
      <w:pPr>
        <w:pStyle w:val="ListBullet"/>
      </w:pPr>
      <w:r>
        <w:t>8       8</w:t>
      </w:r>
    </w:p>
    <w:p w14:paraId="7662CE92" w14:textId="77777777" w:rsidR="003C3109" w:rsidRDefault="003C3109" w:rsidP="003C3109">
      <w:pPr>
        <w:pStyle w:val="ListBullet"/>
      </w:pPr>
      <w:r>
        <w:t xml:space="preserve">[jw925682@ada: </w:t>
      </w:r>
      <w:proofErr w:type="gramStart"/>
      <w:r>
        <w:t>~]$</w:t>
      </w:r>
      <w:proofErr w:type="gramEnd"/>
      <w:r>
        <w:t xml:space="preserve"> g++ Justin_Winchester_Project2.cpp -</w:t>
      </w:r>
      <w:proofErr w:type="spellStart"/>
      <w:r>
        <w:t>lpthread</w:t>
      </w:r>
      <w:proofErr w:type="spellEnd"/>
    </w:p>
    <w:p w14:paraId="479BBA77" w14:textId="77777777" w:rsidR="003C3109" w:rsidRDefault="003C3109" w:rsidP="003C3109">
      <w:pPr>
        <w:pStyle w:val="ListBullet"/>
      </w:pPr>
      <w:r>
        <w:t xml:space="preserve">[jw925682@ada: </w:t>
      </w:r>
      <w:proofErr w:type="gramStart"/>
      <w:r>
        <w:t>~]$</w:t>
      </w:r>
      <w:proofErr w:type="gramEnd"/>
      <w:r>
        <w:t xml:space="preserve"> ./</w:t>
      </w:r>
      <w:proofErr w:type="spellStart"/>
      <w:r>
        <w:t>a.out</w:t>
      </w:r>
      <w:proofErr w:type="spellEnd"/>
    </w:p>
    <w:p w14:paraId="3C4D31C9" w14:textId="77777777" w:rsidR="003C3109" w:rsidRDefault="003C3109" w:rsidP="003C3109">
      <w:pPr>
        <w:pStyle w:val="ListBullet"/>
      </w:pPr>
      <w:r>
        <w:t>please enter elements of row press enter then column2</w:t>
      </w:r>
    </w:p>
    <w:p w14:paraId="787BBB97" w14:textId="77777777" w:rsidR="003C3109" w:rsidRDefault="003C3109" w:rsidP="003C3109">
      <w:pPr>
        <w:pStyle w:val="ListBullet"/>
      </w:pPr>
      <w:r>
        <w:t>3</w:t>
      </w:r>
    </w:p>
    <w:p w14:paraId="3DD88C50" w14:textId="77777777" w:rsidR="003C3109" w:rsidRDefault="003C3109" w:rsidP="003C3109">
      <w:pPr>
        <w:pStyle w:val="ListBullet"/>
      </w:pPr>
      <w:r>
        <w:t>please enter elements 3</w:t>
      </w:r>
    </w:p>
    <w:p w14:paraId="378BA7AA" w14:textId="77777777" w:rsidR="003C3109" w:rsidRDefault="003C3109" w:rsidP="003C3109">
      <w:pPr>
        <w:pStyle w:val="ListBullet"/>
      </w:pPr>
      <w:r>
        <w:t>please enter elements 2</w:t>
      </w:r>
    </w:p>
    <w:p w14:paraId="03ABECFE" w14:textId="77777777" w:rsidR="003C3109" w:rsidRDefault="003C3109" w:rsidP="003C3109">
      <w:pPr>
        <w:pStyle w:val="ListBullet"/>
      </w:pPr>
      <w:r>
        <w:t>please enter elements 3</w:t>
      </w:r>
    </w:p>
    <w:p w14:paraId="75AF83A4" w14:textId="77777777" w:rsidR="003C3109" w:rsidRDefault="003C3109" w:rsidP="003C3109">
      <w:pPr>
        <w:pStyle w:val="ListBullet"/>
      </w:pPr>
      <w:r>
        <w:t>please enter elements 2</w:t>
      </w:r>
    </w:p>
    <w:p w14:paraId="695A33B2" w14:textId="77777777" w:rsidR="003C3109" w:rsidRDefault="003C3109" w:rsidP="003C3109">
      <w:pPr>
        <w:pStyle w:val="ListBullet"/>
      </w:pPr>
      <w:r>
        <w:t>please enter elements 3</w:t>
      </w:r>
    </w:p>
    <w:p w14:paraId="447E1D17" w14:textId="77777777" w:rsidR="003C3109" w:rsidRDefault="003C3109" w:rsidP="003C3109">
      <w:pPr>
        <w:pStyle w:val="ListBullet"/>
      </w:pPr>
      <w:r>
        <w:t>please enter elements 2</w:t>
      </w:r>
    </w:p>
    <w:p w14:paraId="352EC4A3" w14:textId="77777777" w:rsidR="003C3109" w:rsidRDefault="003C3109" w:rsidP="003C3109">
      <w:pPr>
        <w:pStyle w:val="ListBullet"/>
      </w:pPr>
    </w:p>
    <w:p w14:paraId="5E3A6D6A" w14:textId="77777777" w:rsidR="003C3109" w:rsidRDefault="003C3109" w:rsidP="003C3109">
      <w:pPr>
        <w:pStyle w:val="ListBullet"/>
      </w:pPr>
      <w:r>
        <w:t>Matrix Number One</w:t>
      </w:r>
    </w:p>
    <w:p w14:paraId="0284714D" w14:textId="77777777" w:rsidR="003C3109" w:rsidRDefault="003C3109" w:rsidP="003C3109">
      <w:pPr>
        <w:pStyle w:val="ListBullet"/>
      </w:pPr>
      <w:r>
        <w:t>3       2       3</w:t>
      </w:r>
    </w:p>
    <w:p w14:paraId="2DFB38C4" w14:textId="77777777" w:rsidR="003C3109" w:rsidRDefault="003C3109" w:rsidP="003C3109">
      <w:pPr>
        <w:pStyle w:val="ListBullet"/>
      </w:pPr>
      <w:r>
        <w:t>2       3       2</w:t>
      </w:r>
    </w:p>
    <w:p w14:paraId="19BD8DFA" w14:textId="77777777" w:rsidR="003C3109" w:rsidRDefault="003C3109" w:rsidP="003C3109">
      <w:pPr>
        <w:pStyle w:val="ListBullet"/>
      </w:pPr>
      <w:r>
        <w:t>please enter elements of row press enter then column3</w:t>
      </w:r>
    </w:p>
    <w:p w14:paraId="17FC60FA" w14:textId="77777777" w:rsidR="003C3109" w:rsidRDefault="003C3109" w:rsidP="003C3109">
      <w:pPr>
        <w:pStyle w:val="ListBullet"/>
      </w:pPr>
      <w:r>
        <w:t>4</w:t>
      </w:r>
    </w:p>
    <w:p w14:paraId="4821104A" w14:textId="77777777" w:rsidR="003C3109" w:rsidRDefault="003C3109" w:rsidP="003C3109">
      <w:pPr>
        <w:pStyle w:val="ListBullet"/>
      </w:pPr>
      <w:r>
        <w:t>please enter elements 3</w:t>
      </w:r>
    </w:p>
    <w:p w14:paraId="377ACCF0" w14:textId="77777777" w:rsidR="003C3109" w:rsidRDefault="003C3109" w:rsidP="003C3109">
      <w:pPr>
        <w:pStyle w:val="ListBullet"/>
      </w:pPr>
      <w:r>
        <w:t>please enter elements 3</w:t>
      </w:r>
    </w:p>
    <w:p w14:paraId="7D14D5CC" w14:textId="77777777" w:rsidR="003C3109" w:rsidRDefault="003C3109" w:rsidP="003C3109">
      <w:pPr>
        <w:pStyle w:val="ListBullet"/>
      </w:pPr>
      <w:r>
        <w:t>please enter elements 3</w:t>
      </w:r>
    </w:p>
    <w:p w14:paraId="235ADF4F" w14:textId="77777777" w:rsidR="003C3109" w:rsidRDefault="003C3109" w:rsidP="003C3109">
      <w:pPr>
        <w:pStyle w:val="ListBullet"/>
      </w:pPr>
      <w:r>
        <w:t>please enter elements 4</w:t>
      </w:r>
    </w:p>
    <w:p w14:paraId="70359843" w14:textId="77777777" w:rsidR="003C3109" w:rsidRDefault="003C3109" w:rsidP="003C3109">
      <w:pPr>
        <w:pStyle w:val="ListBullet"/>
      </w:pPr>
      <w:r>
        <w:t>please enter elements 3</w:t>
      </w:r>
    </w:p>
    <w:p w14:paraId="531F35E1" w14:textId="77777777" w:rsidR="003C3109" w:rsidRDefault="003C3109" w:rsidP="003C3109">
      <w:pPr>
        <w:pStyle w:val="ListBullet"/>
      </w:pPr>
      <w:r>
        <w:t>please enter elements 2</w:t>
      </w:r>
    </w:p>
    <w:p w14:paraId="6F62D62C" w14:textId="77777777" w:rsidR="003C3109" w:rsidRDefault="003C3109" w:rsidP="003C3109">
      <w:pPr>
        <w:pStyle w:val="ListBullet"/>
      </w:pPr>
      <w:r>
        <w:t>please enter elements 3</w:t>
      </w:r>
    </w:p>
    <w:p w14:paraId="3DBF433B" w14:textId="77777777" w:rsidR="003C3109" w:rsidRDefault="003C3109" w:rsidP="003C3109">
      <w:pPr>
        <w:pStyle w:val="ListBullet"/>
      </w:pPr>
      <w:r>
        <w:t>please enter elements 2</w:t>
      </w:r>
    </w:p>
    <w:p w14:paraId="6D8301FA" w14:textId="77777777" w:rsidR="003C3109" w:rsidRDefault="003C3109" w:rsidP="003C3109">
      <w:pPr>
        <w:pStyle w:val="ListBullet"/>
      </w:pPr>
      <w:r>
        <w:lastRenderedPageBreak/>
        <w:t>please enter elements 3</w:t>
      </w:r>
    </w:p>
    <w:p w14:paraId="55EFC1F7" w14:textId="77777777" w:rsidR="003C3109" w:rsidRDefault="003C3109" w:rsidP="003C3109">
      <w:pPr>
        <w:pStyle w:val="ListBullet"/>
      </w:pPr>
      <w:r>
        <w:t>please enter elements 2</w:t>
      </w:r>
    </w:p>
    <w:p w14:paraId="69F0FB2B" w14:textId="77777777" w:rsidR="003C3109" w:rsidRDefault="003C3109" w:rsidP="003C3109">
      <w:pPr>
        <w:pStyle w:val="ListBullet"/>
      </w:pPr>
      <w:r>
        <w:t>please enter elements 3</w:t>
      </w:r>
    </w:p>
    <w:p w14:paraId="5CE083AD" w14:textId="77777777" w:rsidR="003C3109" w:rsidRDefault="003C3109" w:rsidP="003C3109">
      <w:pPr>
        <w:pStyle w:val="ListBullet"/>
      </w:pPr>
      <w:r>
        <w:t>please enter elements 2</w:t>
      </w:r>
    </w:p>
    <w:p w14:paraId="2C2862A2" w14:textId="77777777" w:rsidR="003C3109" w:rsidRDefault="003C3109" w:rsidP="003C3109">
      <w:pPr>
        <w:pStyle w:val="ListBullet"/>
      </w:pPr>
    </w:p>
    <w:p w14:paraId="245CB213" w14:textId="77777777" w:rsidR="003C3109" w:rsidRDefault="003C3109" w:rsidP="003C3109">
      <w:pPr>
        <w:pStyle w:val="ListBullet"/>
      </w:pPr>
      <w:r>
        <w:t>Matrix Number Two!!!</w:t>
      </w:r>
    </w:p>
    <w:p w14:paraId="132858D9" w14:textId="77777777" w:rsidR="003C3109" w:rsidRDefault="003C3109" w:rsidP="003C3109">
      <w:pPr>
        <w:pStyle w:val="ListBullet"/>
      </w:pPr>
      <w:r>
        <w:t>3       3       3       4</w:t>
      </w:r>
    </w:p>
    <w:p w14:paraId="0DE53D6C" w14:textId="77777777" w:rsidR="003C3109" w:rsidRDefault="003C3109" w:rsidP="003C3109">
      <w:pPr>
        <w:pStyle w:val="ListBullet"/>
      </w:pPr>
      <w:r>
        <w:t>3       2       3       2</w:t>
      </w:r>
    </w:p>
    <w:p w14:paraId="2E7221BE" w14:textId="77777777" w:rsidR="003C3109" w:rsidRDefault="003C3109" w:rsidP="003C3109">
      <w:pPr>
        <w:pStyle w:val="ListBullet"/>
      </w:pPr>
      <w:r>
        <w:t>3       2       3       2</w:t>
      </w:r>
    </w:p>
    <w:p w14:paraId="6B8530C4" w14:textId="77777777" w:rsidR="003C3109" w:rsidRDefault="003C3109" w:rsidP="003C3109">
      <w:pPr>
        <w:pStyle w:val="ListBullet"/>
      </w:pPr>
    </w:p>
    <w:p w14:paraId="6FACB8A0" w14:textId="77777777" w:rsidR="003C3109" w:rsidRDefault="003C3109" w:rsidP="003C3109">
      <w:pPr>
        <w:pStyle w:val="ListBullet"/>
      </w:pPr>
      <w:r>
        <w:t xml:space="preserve">Result of matrix </w:t>
      </w:r>
      <w:proofErr w:type="gramStart"/>
      <w:r>
        <w:t>multiplication!:</w:t>
      </w:r>
      <w:proofErr w:type="gramEnd"/>
    </w:p>
    <w:p w14:paraId="5033C1D8" w14:textId="77777777" w:rsidR="003C3109" w:rsidRDefault="003C3109" w:rsidP="003C3109">
      <w:pPr>
        <w:pStyle w:val="ListBullet"/>
      </w:pPr>
      <w:r>
        <w:t>15      13      15      16</w:t>
      </w:r>
    </w:p>
    <w:p w14:paraId="6CA04EB6" w14:textId="77777777" w:rsidR="003C3109" w:rsidRDefault="003C3109" w:rsidP="003C3109">
      <w:pPr>
        <w:pStyle w:val="ListBullet"/>
      </w:pPr>
      <w:r>
        <w:t>15      12      15      14</w:t>
      </w:r>
    </w:p>
    <w:p w14:paraId="5CF894C0" w14:textId="77777777" w:rsidR="003C3109" w:rsidRDefault="003C3109" w:rsidP="003C3109">
      <w:pPr>
        <w:pStyle w:val="ListBullet"/>
      </w:pPr>
      <w:r>
        <w:t xml:space="preserve">[jw925682@ada: </w:t>
      </w:r>
      <w:proofErr w:type="gramStart"/>
      <w:r>
        <w:t>~]$</w:t>
      </w:r>
      <w:proofErr w:type="gramEnd"/>
      <w:r>
        <w:t xml:space="preserve"> g++ Justin_Winchester_Project2.cpp -</w:t>
      </w:r>
      <w:proofErr w:type="spellStart"/>
      <w:r>
        <w:t>lpthread</w:t>
      </w:r>
      <w:proofErr w:type="spellEnd"/>
    </w:p>
    <w:p w14:paraId="476F74AC" w14:textId="77777777" w:rsidR="003C3109" w:rsidRDefault="003C3109" w:rsidP="003C3109">
      <w:pPr>
        <w:pStyle w:val="ListBullet"/>
      </w:pPr>
      <w:r>
        <w:t xml:space="preserve">[jw925682@ada: </w:t>
      </w:r>
      <w:proofErr w:type="gramStart"/>
      <w:r>
        <w:t>~]$</w:t>
      </w:r>
      <w:proofErr w:type="gramEnd"/>
      <w:r>
        <w:t xml:space="preserve"> ./</w:t>
      </w:r>
      <w:proofErr w:type="spellStart"/>
      <w:r>
        <w:t>a.out</w:t>
      </w:r>
      <w:proofErr w:type="spellEnd"/>
    </w:p>
    <w:p w14:paraId="19DBCC0B" w14:textId="77777777" w:rsidR="003C3109" w:rsidRDefault="003C3109" w:rsidP="003C3109">
      <w:pPr>
        <w:pStyle w:val="ListBullet"/>
      </w:pPr>
      <w:r>
        <w:t>please enter elements of row press enter then column3</w:t>
      </w:r>
    </w:p>
    <w:p w14:paraId="66D12189" w14:textId="77777777" w:rsidR="009436D0" w:rsidRDefault="003C3109" w:rsidP="009436D0">
      <w:pPr>
        <w:pStyle w:val="ListBullet"/>
      </w:pPr>
      <w:r>
        <w:t>4</w:t>
      </w:r>
      <w:r w:rsidR="009436D0">
        <w:t>please enter elements 3</w:t>
      </w:r>
    </w:p>
    <w:p w14:paraId="000074F1" w14:textId="77777777" w:rsidR="009436D0" w:rsidRDefault="009436D0" w:rsidP="009436D0">
      <w:pPr>
        <w:pStyle w:val="ListBullet"/>
      </w:pPr>
      <w:r>
        <w:t>please enter elements 2</w:t>
      </w:r>
    </w:p>
    <w:p w14:paraId="2C92F1CE" w14:textId="77777777" w:rsidR="009436D0" w:rsidRDefault="009436D0" w:rsidP="009436D0">
      <w:pPr>
        <w:pStyle w:val="ListBullet"/>
      </w:pPr>
      <w:r>
        <w:t>please enter elements 1</w:t>
      </w:r>
    </w:p>
    <w:p w14:paraId="1C5344C8" w14:textId="77777777" w:rsidR="009436D0" w:rsidRDefault="009436D0" w:rsidP="009436D0">
      <w:pPr>
        <w:pStyle w:val="ListBullet"/>
      </w:pPr>
      <w:r>
        <w:t>please enter elements 3</w:t>
      </w:r>
    </w:p>
    <w:p w14:paraId="41825EDC" w14:textId="77777777" w:rsidR="009436D0" w:rsidRDefault="009436D0" w:rsidP="009436D0">
      <w:pPr>
        <w:pStyle w:val="ListBullet"/>
      </w:pPr>
      <w:r>
        <w:t>please enter elements 2</w:t>
      </w:r>
    </w:p>
    <w:p w14:paraId="417DEC39" w14:textId="77777777" w:rsidR="009436D0" w:rsidRDefault="009436D0" w:rsidP="009436D0">
      <w:pPr>
        <w:pStyle w:val="ListBullet"/>
      </w:pPr>
      <w:r>
        <w:t>please enter elements 4</w:t>
      </w:r>
    </w:p>
    <w:p w14:paraId="16DC196E" w14:textId="77777777" w:rsidR="009436D0" w:rsidRDefault="009436D0" w:rsidP="009436D0">
      <w:pPr>
        <w:pStyle w:val="ListBullet"/>
      </w:pPr>
      <w:r>
        <w:t>please enter elements 3</w:t>
      </w:r>
    </w:p>
    <w:p w14:paraId="14C858D2" w14:textId="77777777" w:rsidR="009436D0" w:rsidRDefault="009436D0" w:rsidP="009436D0">
      <w:pPr>
        <w:pStyle w:val="ListBullet"/>
      </w:pPr>
      <w:r>
        <w:t>please enter elements 4</w:t>
      </w:r>
    </w:p>
    <w:p w14:paraId="65042B2E" w14:textId="77777777" w:rsidR="009436D0" w:rsidRDefault="009436D0" w:rsidP="009436D0">
      <w:pPr>
        <w:pStyle w:val="ListBullet"/>
      </w:pPr>
      <w:r>
        <w:t>please enter elements 3</w:t>
      </w:r>
    </w:p>
    <w:p w14:paraId="6BF97B12" w14:textId="77777777" w:rsidR="009436D0" w:rsidRDefault="009436D0" w:rsidP="009436D0">
      <w:pPr>
        <w:pStyle w:val="ListBullet"/>
      </w:pPr>
      <w:r>
        <w:t>please enter elements 2</w:t>
      </w:r>
    </w:p>
    <w:p w14:paraId="5CF348F0" w14:textId="77777777" w:rsidR="009436D0" w:rsidRDefault="009436D0" w:rsidP="009436D0">
      <w:pPr>
        <w:pStyle w:val="ListBullet"/>
      </w:pPr>
      <w:r>
        <w:t>please enter elements 3</w:t>
      </w:r>
    </w:p>
    <w:p w14:paraId="7C421280" w14:textId="77777777" w:rsidR="009436D0" w:rsidRDefault="009436D0" w:rsidP="009436D0">
      <w:pPr>
        <w:pStyle w:val="ListBullet"/>
      </w:pPr>
      <w:r>
        <w:t>please enter elements 4</w:t>
      </w:r>
    </w:p>
    <w:p w14:paraId="0DCCA73F" w14:textId="77777777" w:rsidR="009436D0" w:rsidRDefault="009436D0" w:rsidP="009436D0">
      <w:pPr>
        <w:pStyle w:val="ListBullet"/>
      </w:pPr>
    </w:p>
    <w:p w14:paraId="7F38E157" w14:textId="77777777" w:rsidR="009436D0" w:rsidRDefault="009436D0" w:rsidP="009436D0">
      <w:pPr>
        <w:pStyle w:val="ListBullet"/>
      </w:pPr>
      <w:r>
        <w:t>Matrix Number One</w:t>
      </w:r>
    </w:p>
    <w:p w14:paraId="4429D56B" w14:textId="77777777" w:rsidR="009436D0" w:rsidRDefault="009436D0" w:rsidP="009436D0">
      <w:pPr>
        <w:pStyle w:val="ListBullet"/>
      </w:pPr>
      <w:r>
        <w:t>3       2       1       3</w:t>
      </w:r>
    </w:p>
    <w:p w14:paraId="13ED4BCE" w14:textId="77777777" w:rsidR="009436D0" w:rsidRDefault="009436D0" w:rsidP="009436D0">
      <w:pPr>
        <w:pStyle w:val="ListBullet"/>
      </w:pPr>
      <w:r>
        <w:t>2       4       3       4</w:t>
      </w:r>
    </w:p>
    <w:p w14:paraId="1181E0D3" w14:textId="77777777" w:rsidR="009436D0" w:rsidRDefault="009436D0" w:rsidP="009436D0">
      <w:pPr>
        <w:pStyle w:val="ListBullet"/>
      </w:pPr>
      <w:r>
        <w:t>3       2       3       4</w:t>
      </w:r>
    </w:p>
    <w:p w14:paraId="3E9AC0F7" w14:textId="77777777" w:rsidR="009436D0" w:rsidRDefault="009436D0" w:rsidP="009436D0">
      <w:pPr>
        <w:pStyle w:val="ListBullet"/>
      </w:pPr>
      <w:r>
        <w:t>please enter elements of row press enter then column4</w:t>
      </w:r>
    </w:p>
    <w:p w14:paraId="51E9940E" w14:textId="77777777" w:rsidR="009436D0" w:rsidRDefault="009436D0" w:rsidP="009436D0">
      <w:pPr>
        <w:pStyle w:val="ListBullet"/>
      </w:pPr>
      <w:r>
        <w:t>4</w:t>
      </w:r>
    </w:p>
    <w:p w14:paraId="08E1AC24" w14:textId="77777777" w:rsidR="009436D0" w:rsidRDefault="009436D0" w:rsidP="009436D0">
      <w:pPr>
        <w:pStyle w:val="ListBullet"/>
      </w:pPr>
      <w:r>
        <w:t>please enter elements 3</w:t>
      </w:r>
    </w:p>
    <w:p w14:paraId="54958664" w14:textId="77777777" w:rsidR="009436D0" w:rsidRDefault="009436D0" w:rsidP="009436D0">
      <w:pPr>
        <w:pStyle w:val="ListBullet"/>
      </w:pPr>
      <w:r>
        <w:t>please enter elements 4</w:t>
      </w:r>
    </w:p>
    <w:p w14:paraId="075195B4" w14:textId="77777777" w:rsidR="009436D0" w:rsidRDefault="009436D0" w:rsidP="009436D0">
      <w:pPr>
        <w:pStyle w:val="ListBullet"/>
      </w:pPr>
      <w:r>
        <w:t>please enter elements 3</w:t>
      </w:r>
    </w:p>
    <w:p w14:paraId="5FE8D907" w14:textId="77777777" w:rsidR="009436D0" w:rsidRDefault="009436D0" w:rsidP="009436D0">
      <w:pPr>
        <w:pStyle w:val="ListBullet"/>
      </w:pPr>
      <w:r>
        <w:t>please enter elements 4</w:t>
      </w:r>
    </w:p>
    <w:p w14:paraId="02DADC0E" w14:textId="77777777" w:rsidR="009436D0" w:rsidRDefault="009436D0" w:rsidP="009436D0">
      <w:pPr>
        <w:pStyle w:val="ListBullet"/>
      </w:pPr>
      <w:r>
        <w:t>please enter elements 3</w:t>
      </w:r>
    </w:p>
    <w:p w14:paraId="2138B7E4" w14:textId="77777777" w:rsidR="009436D0" w:rsidRDefault="009436D0" w:rsidP="009436D0">
      <w:pPr>
        <w:pStyle w:val="ListBullet"/>
      </w:pPr>
      <w:r>
        <w:t>please enter elements 2</w:t>
      </w:r>
    </w:p>
    <w:p w14:paraId="17F35F27" w14:textId="77777777" w:rsidR="009436D0" w:rsidRDefault="009436D0" w:rsidP="009436D0">
      <w:pPr>
        <w:pStyle w:val="ListBullet"/>
      </w:pPr>
      <w:r>
        <w:t>please enter elements 1</w:t>
      </w:r>
    </w:p>
    <w:p w14:paraId="6E9623EC" w14:textId="77777777" w:rsidR="009436D0" w:rsidRDefault="009436D0" w:rsidP="009436D0">
      <w:pPr>
        <w:pStyle w:val="ListBullet"/>
      </w:pPr>
      <w:r>
        <w:t>please enter elements 2</w:t>
      </w:r>
    </w:p>
    <w:p w14:paraId="10ECFCE3" w14:textId="77777777" w:rsidR="009436D0" w:rsidRDefault="009436D0" w:rsidP="009436D0">
      <w:pPr>
        <w:pStyle w:val="ListBullet"/>
      </w:pPr>
      <w:r>
        <w:lastRenderedPageBreak/>
        <w:t>please enter elements 1</w:t>
      </w:r>
    </w:p>
    <w:p w14:paraId="6EAE5685" w14:textId="77777777" w:rsidR="009436D0" w:rsidRDefault="009436D0" w:rsidP="009436D0">
      <w:pPr>
        <w:pStyle w:val="ListBullet"/>
      </w:pPr>
      <w:r>
        <w:t>please enter elements 2</w:t>
      </w:r>
    </w:p>
    <w:p w14:paraId="313A2627" w14:textId="77777777" w:rsidR="009436D0" w:rsidRDefault="009436D0" w:rsidP="009436D0">
      <w:pPr>
        <w:pStyle w:val="ListBullet"/>
      </w:pPr>
      <w:r>
        <w:t>please enter elements 1</w:t>
      </w:r>
    </w:p>
    <w:p w14:paraId="1ED66722" w14:textId="77777777" w:rsidR="009436D0" w:rsidRDefault="009436D0" w:rsidP="009436D0">
      <w:pPr>
        <w:pStyle w:val="ListBullet"/>
      </w:pPr>
      <w:r>
        <w:t>please enter elements 2</w:t>
      </w:r>
    </w:p>
    <w:p w14:paraId="223F4956" w14:textId="77777777" w:rsidR="009436D0" w:rsidRDefault="009436D0" w:rsidP="009436D0">
      <w:pPr>
        <w:pStyle w:val="ListBullet"/>
      </w:pPr>
      <w:r>
        <w:t>please enter elements 1</w:t>
      </w:r>
    </w:p>
    <w:p w14:paraId="70ED34BE" w14:textId="77777777" w:rsidR="009436D0" w:rsidRDefault="009436D0" w:rsidP="009436D0">
      <w:pPr>
        <w:pStyle w:val="ListBullet"/>
      </w:pPr>
      <w:r>
        <w:t>please enter elements 2</w:t>
      </w:r>
    </w:p>
    <w:p w14:paraId="570D4852" w14:textId="77777777" w:rsidR="009436D0" w:rsidRDefault="009436D0" w:rsidP="009436D0">
      <w:pPr>
        <w:pStyle w:val="ListBullet"/>
      </w:pPr>
      <w:r>
        <w:t>please enter elements 3</w:t>
      </w:r>
    </w:p>
    <w:p w14:paraId="339C4FD3" w14:textId="77777777" w:rsidR="009436D0" w:rsidRDefault="009436D0" w:rsidP="009436D0">
      <w:pPr>
        <w:pStyle w:val="ListBullet"/>
      </w:pPr>
      <w:r>
        <w:t>please enter elements 2</w:t>
      </w:r>
    </w:p>
    <w:p w14:paraId="0EAF29EC" w14:textId="77777777" w:rsidR="009436D0" w:rsidRDefault="009436D0" w:rsidP="009436D0">
      <w:pPr>
        <w:pStyle w:val="ListBullet"/>
      </w:pPr>
    </w:p>
    <w:p w14:paraId="70E7F529" w14:textId="77777777" w:rsidR="009436D0" w:rsidRDefault="009436D0" w:rsidP="009436D0">
      <w:pPr>
        <w:pStyle w:val="ListBullet"/>
      </w:pPr>
      <w:r>
        <w:t>Matrix Number Two!!!</w:t>
      </w:r>
    </w:p>
    <w:p w14:paraId="0DB5091A" w14:textId="77777777" w:rsidR="009436D0" w:rsidRDefault="009436D0" w:rsidP="009436D0">
      <w:pPr>
        <w:pStyle w:val="ListBullet"/>
      </w:pPr>
      <w:r>
        <w:t>3       4       3       4</w:t>
      </w:r>
    </w:p>
    <w:p w14:paraId="752AF0CD" w14:textId="77777777" w:rsidR="009436D0" w:rsidRDefault="009436D0" w:rsidP="009436D0">
      <w:pPr>
        <w:pStyle w:val="ListBullet"/>
      </w:pPr>
      <w:r>
        <w:t>3       2       1       2</w:t>
      </w:r>
    </w:p>
    <w:p w14:paraId="0B64D7D2" w14:textId="77777777" w:rsidR="009436D0" w:rsidRDefault="009436D0" w:rsidP="009436D0">
      <w:pPr>
        <w:pStyle w:val="ListBullet"/>
      </w:pPr>
      <w:r>
        <w:t>1       2       1       2</w:t>
      </w:r>
    </w:p>
    <w:p w14:paraId="36B843C5" w14:textId="77777777" w:rsidR="009436D0" w:rsidRDefault="009436D0" w:rsidP="009436D0">
      <w:pPr>
        <w:pStyle w:val="ListBullet"/>
      </w:pPr>
      <w:r>
        <w:t>1       2       3       2</w:t>
      </w:r>
    </w:p>
    <w:p w14:paraId="560CA40C" w14:textId="77777777" w:rsidR="009436D0" w:rsidRDefault="009436D0" w:rsidP="009436D0">
      <w:pPr>
        <w:pStyle w:val="ListBullet"/>
      </w:pPr>
    </w:p>
    <w:p w14:paraId="3DFE4523" w14:textId="77777777" w:rsidR="009436D0" w:rsidRDefault="009436D0" w:rsidP="009436D0">
      <w:pPr>
        <w:pStyle w:val="ListBullet"/>
      </w:pPr>
      <w:r>
        <w:t xml:space="preserve">Result of matrix </w:t>
      </w:r>
      <w:proofErr w:type="gramStart"/>
      <w:r>
        <w:t>multiplication!:</w:t>
      </w:r>
      <w:proofErr w:type="gramEnd"/>
    </w:p>
    <w:p w14:paraId="5EAF3551" w14:textId="77777777" w:rsidR="009436D0" w:rsidRDefault="009436D0" w:rsidP="009436D0">
      <w:pPr>
        <w:pStyle w:val="ListBullet"/>
      </w:pPr>
      <w:r>
        <w:t>15      16      11      16</w:t>
      </w:r>
    </w:p>
    <w:p w14:paraId="029D49F5" w14:textId="77777777" w:rsidR="009436D0" w:rsidRDefault="009436D0" w:rsidP="009436D0">
      <w:pPr>
        <w:pStyle w:val="ListBullet"/>
      </w:pPr>
      <w:r>
        <w:t>18      16      10      16</w:t>
      </w:r>
    </w:p>
    <w:p w14:paraId="672AF433" w14:textId="77777777" w:rsidR="009436D0" w:rsidRDefault="009436D0" w:rsidP="009436D0">
      <w:pPr>
        <w:pStyle w:val="ListBullet"/>
      </w:pPr>
      <w:r>
        <w:t>15      16      11      16</w:t>
      </w:r>
    </w:p>
    <w:p w14:paraId="75E72B35" w14:textId="77777777" w:rsidR="009436D0" w:rsidRDefault="009436D0" w:rsidP="009436D0">
      <w:pPr>
        <w:pStyle w:val="ListBullet"/>
      </w:pPr>
      <w:r>
        <w:t xml:space="preserve">[jw925682@ada: </w:t>
      </w:r>
      <w:proofErr w:type="gramStart"/>
      <w:r>
        <w:t>~]$</w:t>
      </w:r>
      <w:proofErr w:type="gramEnd"/>
      <w:r>
        <w:t xml:space="preserve"> g++ Justin_Winchester_Project2.cpp -</w:t>
      </w:r>
      <w:proofErr w:type="spellStart"/>
      <w:r>
        <w:t>lpthread</w:t>
      </w:r>
      <w:proofErr w:type="spellEnd"/>
    </w:p>
    <w:p w14:paraId="4227763E" w14:textId="40718990" w:rsidR="003C3109" w:rsidRPr="00873804" w:rsidRDefault="009436D0" w:rsidP="009436D0">
      <w:pPr>
        <w:pStyle w:val="ListBullet"/>
        <w:numPr>
          <w:ilvl w:val="0"/>
          <w:numId w:val="0"/>
        </w:numPr>
        <w:ind w:left="360" w:hanging="360"/>
      </w:pPr>
      <w:r>
        <w:t xml:space="preserve">[jw925682@ada: </w:t>
      </w:r>
      <w:proofErr w:type="gramStart"/>
      <w:r>
        <w:t>~]$</w:t>
      </w:r>
      <w:proofErr w:type="gramEnd"/>
      <w:r>
        <w:t xml:space="preserve"> ./</w:t>
      </w:r>
      <w:proofErr w:type="spellStart"/>
      <w:r>
        <w:t>a.out</w:t>
      </w:r>
      <w:proofErr w:type="spellEnd"/>
    </w:p>
    <w:sectPr w:rsidR="003C3109" w:rsidRPr="0087380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99BE3" w14:textId="77777777" w:rsidR="007459F4" w:rsidRDefault="007459F4" w:rsidP="00706D60">
      <w:r>
        <w:separator/>
      </w:r>
    </w:p>
  </w:endnote>
  <w:endnote w:type="continuationSeparator" w:id="0">
    <w:p w14:paraId="023E30F1" w14:textId="77777777" w:rsidR="007459F4" w:rsidRDefault="007459F4"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3086428"/>
      <w:docPartObj>
        <w:docPartGallery w:val="Page Numbers (Bottom of Page)"/>
        <w:docPartUnique/>
      </w:docPartObj>
    </w:sdtPr>
    <w:sdtEndPr>
      <w:rPr>
        <w:noProof/>
      </w:rPr>
    </w:sdtEndPr>
    <w:sdtContent>
      <w:p w14:paraId="4FD56098"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47E79477"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A7566" w14:textId="77777777" w:rsidR="007459F4" w:rsidRDefault="007459F4" w:rsidP="00706D60">
      <w:r>
        <w:separator/>
      </w:r>
    </w:p>
  </w:footnote>
  <w:footnote w:type="continuationSeparator" w:id="0">
    <w:p w14:paraId="7F361568" w14:textId="77777777" w:rsidR="007459F4" w:rsidRDefault="007459F4"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AD6"/>
    <w:rsid w:val="00020FC9"/>
    <w:rsid w:val="000411DF"/>
    <w:rsid w:val="00062D85"/>
    <w:rsid w:val="00065AF0"/>
    <w:rsid w:val="0008174B"/>
    <w:rsid w:val="000B5E2F"/>
    <w:rsid w:val="000B6C6A"/>
    <w:rsid w:val="00136DDD"/>
    <w:rsid w:val="00165112"/>
    <w:rsid w:val="00184A71"/>
    <w:rsid w:val="001A0417"/>
    <w:rsid w:val="001A70F2"/>
    <w:rsid w:val="0022046C"/>
    <w:rsid w:val="00236CFF"/>
    <w:rsid w:val="002437EF"/>
    <w:rsid w:val="002974C8"/>
    <w:rsid w:val="002B5D98"/>
    <w:rsid w:val="002C5772"/>
    <w:rsid w:val="003161E7"/>
    <w:rsid w:val="00317AB3"/>
    <w:rsid w:val="0037174C"/>
    <w:rsid w:val="00383E73"/>
    <w:rsid w:val="003906BE"/>
    <w:rsid w:val="003C3109"/>
    <w:rsid w:val="00416074"/>
    <w:rsid w:val="00444828"/>
    <w:rsid w:val="0048520C"/>
    <w:rsid w:val="00497899"/>
    <w:rsid w:val="004F392D"/>
    <w:rsid w:val="00542F7A"/>
    <w:rsid w:val="005506C7"/>
    <w:rsid w:val="00576B76"/>
    <w:rsid w:val="00586D8C"/>
    <w:rsid w:val="00616C6E"/>
    <w:rsid w:val="006512AE"/>
    <w:rsid w:val="006778E3"/>
    <w:rsid w:val="006B6867"/>
    <w:rsid w:val="006C3E0B"/>
    <w:rsid w:val="006D3FD3"/>
    <w:rsid w:val="006F0DCF"/>
    <w:rsid w:val="00706D60"/>
    <w:rsid w:val="00710767"/>
    <w:rsid w:val="0073372F"/>
    <w:rsid w:val="007459F4"/>
    <w:rsid w:val="00755159"/>
    <w:rsid w:val="007E363C"/>
    <w:rsid w:val="007F1A65"/>
    <w:rsid w:val="008327CF"/>
    <w:rsid w:val="00873804"/>
    <w:rsid w:val="00875493"/>
    <w:rsid w:val="008B1F30"/>
    <w:rsid w:val="008B678D"/>
    <w:rsid w:val="008C5A34"/>
    <w:rsid w:val="008E4CD9"/>
    <w:rsid w:val="008E68A6"/>
    <w:rsid w:val="009436D0"/>
    <w:rsid w:val="0096777A"/>
    <w:rsid w:val="0097024E"/>
    <w:rsid w:val="00974552"/>
    <w:rsid w:val="009B24E6"/>
    <w:rsid w:val="009B658F"/>
    <w:rsid w:val="009C36C5"/>
    <w:rsid w:val="009F1D90"/>
    <w:rsid w:val="009F310C"/>
    <w:rsid w:val="00A518CA"/>
    <w:rsid w:val="00A95353"/>
    <w:rsid w:val="00B23909"/>
    <w:rsid w:val="00B73C61"/>
    <w:rsid w:val="00B9702E"/>
    <w:rsid w:val="00BA4112"/>
    <w:rsid w:val="00BB6AD6"/>
    <w:rsid w:val="00C211F2"/>
    <w:rsid w:val="00C47447"/>
    <w:rsid w:val="00C6701C"/>
    <w:rsid w:val="00C7287A"/>
    <w:rsid w:val="00C85251"/>
    <w:rsid w:val="00CA722F"/>
    <w:rsid w:val="00CC691B"/>
    <w:rsid w:val="00D25B00"/>
    <w:rsid w:val="00D26120"/>
    <w:rsid w:val="00D92464"/>
    <w:rsid w:val="00DA25BD"/>
    <w:rsid w:val="00DA6894"/>
    <w:rsid w:val="00DC487D"/>
    <w:rsid w:val="00DD249C"/>
    <w:rsid w:val="00DF3E1C"/>
    <w:rsid w:val="00E235E0"/>
    <w:rsid w:val="00E4321D"/>
    <w:rsid w:val="00E541C4"/>
    <w:rsid w:val="00E55C29"/>
    <w:rsid w:val="00E653C0"/>
    <w:rsid w:val="00E930ED"/>
    <w:rsid w:val="00E96235"/>
    <w:rsid w:val="00EB318B"/>
    <w:rsid w:val="00EC4394"/>
    <w:rsid w:val="00F01492"/>
    <w:rsid w:val="00F421C1"/>
    <w:rsid w:val="00F43844"/>
    <w:rsid w:val="00F5245D"/>
    <w:rsid w:val="00F83A3F"/>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5B998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sti\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65EF653E05D4974B2059D071387FE77"/>
        <w:category>
          <w:name w:val="General"/>
          <w:gallery w:val="placeholder"/>
        </w:category>
        <w:types>
          <w:type w:val="bbPlcHdr"/>
        </w:types>
        <w:behaviors>
          <w:behavior w:val="content"/>
        </w:behaviors>
        <w:guid w:val="{0ECCBA2F-FD77-435B-84E4-A93140EA5FC1}"/>
      </w:docPartPr>
      <w:docPartBody>
        <w:p w:rsidR="005B71A9" w:rsidRDefault="00E735D3">
          <w:pPr>
            <w:pStyle w:val="065EF653E05D4974B2059D071387FE77"/>
          </w:pPr>
          <w:r w:rsidRPr="00706D60">
            <w:rPr>
              <w:rStyle w:val="SubtitleChar"/>
            </w:rPr>
            <w:t>Click or tap here to enter text.</w:t>
          </w:r>
        </w:p>
      </w:docPartBody>
    </w:docPart>
    <w:docPart>
      <w:docPartPr>
        <w:name w:val="BF232D830F09463BAFE4568D6375D073"/>
        <w:category>
          <w:name w:val="General"/>
          <w:gallery w:val="placeholder"/>
        </w:category>
        <w:types>
          <w:type w:val="bbPlcHdr"/>
        </w:types>
        <w:behaviors>
          <w:behavior w:val="content"/>
        </w:behaviors>
        <w:guid w:val="{E47E404A-3F23-44D0-91D9-0F2FC3C49D86}"/>
      </w:docPartPr>
      <w:docPartBody>
        <w:p w:rsidR="005B71A9" w:rsidRDefault="00E735D3">
          <w:pPr>
            <w:pStyle w:val="BF232D830F09463BAFE4568D6375D073"/>
          </w:pPr>
          <w:r w:rsidRPr="00706D60">
            <w:t>Introduction</w:t>
          </w:r>
        </w:p>
      </w:docPartBody>
    </w:docPart>
    <w:docPart>
      <w:docPartPr>
        <w:name w:val="1A518908A92140309909045E31ED622E"/>
        <w:category>
          <w:name w:val="General"/>
          <w:gallery w:val="placeholder"/>
        </w:category>
        <w:types>
          <w:type w:val="bbPlcHdr"/>
        </w:types>
        <w:behaviors>
          <w:behavior w:val="content"/>
        </w:behaviors>
        <w:guid w:val="{4F07AC92-E7BA-4E65-BAA4-F11F0DD8B340}"/>
      </w:docPartPr>
      <w:docPartBody>
        <w:p w:rsidR="005B71A9" w:rsidRDefault="00E735D3">
          <w:pPr>
            <w:pStyle w:val="1A518908A92140309909045E31ED622E"/>
          </w:pPr>
          <w:r w:rsidRPr="00706D60">
            <w:t>Product/Service/Methodology</w:t>
          </w:r>
        </w:p>
      </w:docPartBody>
    </w:docPart>
    <w:docPart>
      <w:docPartPr>
        <w:name w:val="5F396C7B0F1C4C51AE104EDCC3B851AD"/>
        <w:category>
          <w:name w:val="General"/>
          <w:gallery w:val="placeholder"/>
        </w:category>
        <w:types>
          <w:type w:val="bbPlcHdr"/>
        </w:types>
        <w:behaviors>
          <w:behavior w:val="content"/>
        </w:behaviors>
        <w:guid w:val="{4314FD93-312F-4042-841C-4972AD83E077}"/>
      </w:docPartPr>
      <w:docPartBody>
        <w:p w:rsidR="005B71A9" w:rsidRDefault="00E735D3">
          <w:pPr>
            <w:pStyle w:val="5F396C7B0F1C4C51AE104EDCC3B851AD"/>
          </w:pPr>
          <w:r w:rsidRPr="00706D60">
            <w:t>Key Findings</w:t>
          </w:r>
        </w:p>
      </w:docPartBody>
    </w:docPart>
    <w:docPart>
      <w:docPartPr>
        <w:name w:val="B1118E437AE24A4785FEC586AD41868B"/>
        <w:category>
          <w:name w:val="General"/>
          <w:gallery w:val="placeholder"/>
        </w:category>
        <w:types>
          <w:type w:val="bbPlcHdr"/>
        </w:types>
        <w:behaviors>
          <w:behavior w:val="content"/>
        </w:behaviors>
        <w:guid w:val="{D5C75A37-EF71-48EC-B670-4526CA683210}"/>
      </w:docPartPr>
      <w:docPartBody>
        <w:p w:rsidR="005B71A9" w:rsidRDefault="00E735D3">
          <w:pPr>
            <w:pStyle w:val="B1118E437AE24A4785FEC586AD41868B"/>
          </w:pPr>
          <w:r w:rsidRPr="00706D60">
            <w:t>Key Findings #1</w:t>
          </w:r>
        </w:p>
      </w:docPartBody>
    </w:docPart>
    <w:docPart>
      <w:docPartPr>
        <w:name w:val="2C6FAC49E05D48D48D169F68C6D59D3E"/>
        <w:category>
          <w:name w:val="General"/>
          <w:gallery w:val="placeholder"/>
        </w:category>
        <w:types>
          <w:type w:val="bbPlcHdr"/>
        </w:types>
        <w:behaviors>
          <w:behavior w:val="content"/>
        </w:behaviors>
        <w:guid w:val="{DAF2F7D7-69F8-4ABC-8204-A9151485EABB}"/>
      </w:docPartPr>
      <w:docPartBody>
        <w:p w:rsidR="00796F56" w:rsidRPr="00706D60" w:rsidRDefault="00E735D3" w:rsidP="00706D60">
          <w:r w:rsidRPr="00706D60">
            <w:t>Research and argument</w:t>
          </w:r>
        </w:p>
        <w:p w:rsidR="005B71A9" w:rsidRDefault="00E735D3">
          <w:pPr>
            <w:pStyle w:val="2C6FAC49E05D48D48D169F68C6D59D3E"/>
          </w:pPr>
          <w:r w:rsidRPr="00706D60">
            <w:t>[To replace a photo with your own, just delete it and then, on the Insert tab, click Picture.]</w:t>
          </w:r>
        </w:p>
      </w:docPartBody>
    </w:docPart>
    <w:docPart>
      <w:docPartPr>
        <w:name w:val="993850858FA448C4A32BD6DA31E14EAF"/>
        <w:category>
          <w:name w:val="General"/>
          <w:gallery w:val="placeholder"/>
        </w:category>
        <w:types>
          <w:type w:val="bbPlcHdr"/>
        </w:types>
        <w:behaviors>
          <w:behavior w:val="content"/>
        </w:behaviors>
        <w:guid w:val="{9326B7BB-AD1C-4C64-A428-762905240FF7}"/>
      </w:docPartPr>
      <w:docPartBody>
        <w:p w:rsidR="005B71A9" w:rsidRDefault="00E735D3">
          <w:pPr>
            <w:pStyle w:val="993850858FA448C4A32BD6DA31E14EAF"/>
          </w:pPr>
          <w:r w:rsidRPr="00706D60">
            <w:t>Key Findings #2</w:t>
          </w:r>
        </w:p>
      </w:docPartBody>
    </w:docPart>
    <w:docPart>
      <w:docPartPr>
        <w:name w:val="0AD594AC6BE34B858CAAADB98CC5D928"/>
        <w:category>
          <w:name w:val="General"/>
          <w:gallery w:val="placeholder"/>
        </w:category>
        <w:types>
          <w:type w:val="bbPlcHdr"/>
        </w:types>
        <w:behaviors>
          <w:behavior w:val="content"/>
        </w:behaviors>
        <w:guid w:val="{46A08ABE-5826-4891-A059-002A6C312AED}"/>
      </w:docPartPr>
      <w:docPartBody>
        <w:p w:rsidR="005B71A9" w:rsidRDefault="00E735D3">
          <w:pPr>
            <w:pStyle w:val="0AD594AC6BE34B858CAAADB98CC5D928"/>
          </w:pPr>
          <w:r w:rsidRPr="00706D60">
            <w:t>Research and argument</w:t>
          </w:r>
        </w:p>
      </w:docPartBody>
    </w:docPart>
    <w:docPart>
      <w:docPartPr>
        <w:name w:val="61F18D1363AF43488EF4D905341666A2"/>
        <w:category>
          <w:name w:val="General"/>
          <w:gallery w:val="placeholder"/>
        </w:category>
        <w:types>
          <w:type w:val="bbPlcHdr"/>
        </w:types>
        <w:behaviors>
          <w:behavior w:val="content"/>
        </w:behaviors>
        <w:guid w:val="{AC36D279-619B-49A3-B21E-EA265FF46B94}"/>
      </w:docPartPr>
      <w:docPartBody>
        <w:p w:rsidR="005B71A9" w:rsidRDefault="00E735D3">
          <w:pPr>
            <w:pStyle w:val="61F18D1363AF43488EF4D905341666A2"/>
          </w:pPr>
          <w:r w:rsidRPr="00706D60">
            <w:t>Key Findings #3</w:t>
          </w:r>
        </w:p>
      </w:docPartBody>
    </w:docPart>
    <w:docPart>
      <w:docPartPr>
        <w:name w:val="6C2530695EE949178D42D13C9F8B4F94"/>
        <w:category>
          <w:name w:val="General"/>
          <w:gallery w:val="placeholder"/>
        </w:category>
        <w:types>
          <w:type w:val="bbPlcHdr"/>
        </w:types>
        <w:behaviors>
          <w:behavior w:val="content"/>
        </w:behaviors>
        <w:guid w:val="{4AE10C4A-733B-43C5-BAA9-5F0D550B54A8}"/>
      </w:docPartPr>
      <w:docPartBody>
        <w:p w:rsidR="005B71A9" w:rsidRDefault="00E735D3">
          <w:pPr>
            <w:pStyle w:val="6C2530695EE949178D42D13C9F8B4F94"/>
          </w:pPr>
          <w:r w:rsidRPr="00706D60">
            <w:t>Research and argument</w:t>
          </w:r>
        </w:p>
      </w:docPartBody>
    </w:docPart>
    <w:docPart>
      <w:docPartPr>
        <w:name w:val="56FB6CD14B4C49CAB39C8917F2C0E28A"/>
        <w:category>
          <w:name w:val="General"/>
          <w:gallery w:val="placeholder"/>
        </w:category>
        <w:types>
          <w:type w:val="bbPlcHdr"/>
        </w:types>
        <w:behaviors>
          <w:behavior w:val="content"/>
        </w:behaviors>
        <w:guid w:val="{8B508C6C-00E8-4DF9-9054-9C7BCE9A184E}"/>
      </w:docPartPr>
      <w:docPartBody>
        <w:p w:rsidR="005B71A9" w:rsidRDefault="00E735D3">
          <w:pPr>
            <w:pStyle w:val="56FB6CD14B4C49CAB39C8917F2C0E28A"/>
          </w:pPr>
          <w:r w:rsidRPr="00706D60">
            <w:t>Visual Data</w:t>
          </w:r>
        </w:p>
      </w:docPartBody>
    </w:docPart>
    <w:docPart>
      <w:docPartPr>
        <w:name w:val="94FA7260F57440499036FDD71C5080AD"/>
        <w:category>
          <w:name w:val="General"/>
          <w:gallery w:val="placeholder"/>
        </w:category>
        <w:types>
          <w:type w:val="bbPlcHdr"/>
        </w:types>
        <w:behaviors>
          <w:behavior w:val="content"/>
        </w:behaviors>
        <w:guid w:val="{EB2A7CC1-6CA8-447A-8BA6-F0111A1531C1}"/>
      </w:docPartPr>
      <w:docPartBody>
        <w:p w:rsidR="005B71A9" w:rsidRDefault="00E735D3">
          <w:pPr>
            <w:pStyle w:val="94FA7260F57440499036FDD71C5080AD"/>
          </w:pPr>
          <w:r w:rsidRPr="00706D60">
            <w:t>Conclusion</w:t>
          </w:r>
        </w:p>
      </w:docPartBody>
    </w:docPart>
    <w:docPart>
      <w:docPartPr>
        <w:name w:val="8E0CC4A46CF5475CB7C6D036D31EC59B"/>
        <w:category>
          <w:name w:val="General"/>
          <w:gallery w:val="placeholder"/>
        </w:category>
        <w:types>
          <w:type w:val="bbPlcHdr"/>
        </w:types>
        <w:behaviors>
          <w:behavior w:val="content"/>
        </w:behaviors>
        <w:guid w:val="{85F84CC5-0AC2-43A2-873C-885A446596B5}"/>
      </w:docPartPr>
      <w:docPartBody>
        <w:p w:rsidR="005B71A9" w:rsidRDefault="00E735D3">
          <w:pPr>
            <w:pStyle w:val="8E0CC4A46CF5475CB7C6D036D31EC59B"/>
          </w:pPr>
          <w:r w:rsidRPr="00706D60">
            <w:t>Key Takeaways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67A59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1A9"/>
    <w:rsid w:val="00367B82"/>
    <w:rsid w:val="005B71A9"/>
    <w:rsid w:val="00E73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065EF653E05D4974B2059D071387FE77">
    <w:name w:val="065EF653E05D4974B2059D071387FE77"/>
  </w:style>
  <w:style w:type="paragraph" w:customStyle="1" w:styleId="BF232D830F09463BAFE4568D6375D073">
    <w:name w:val="BF232D830F09463BAFE4568D6375D073"/>
  </w:style>
  <w:style w:type="paragraph" w:customStyle="1" w:styleId="1A518908A92140309909045E31ED622E">
    <w:name w:val="1A518908A92140309909045E31ED622E"/>
  </w:style>
  <w:style w:type="paragraph" w:customStyle="1" w:styleId="5F396C7B0F1C4C51AE104EDCC3B851AD">
    <w:name w:val="5F396C7B0F1C4C51AE104EDCC3B851AD"/>
  </w:style>
  <w:style w:type="paragraph" w:customStyle="1" w:styleId="B1118E437AE24A4785FEC586AD41868B">
    <w:name w:val="B1118E437AE24A4785FEC586AD41868B"/>
  </w:style>
  <w:style w:type="paragraph" w:customStyle="1" w:styleId="2C6FAC49E05D48D48D169F68C6D59D3E">
    <w:name w:val="2C6FAC49E05D48D48D169F68C6D59D3E"/>
  </w:style>
  <w:style w:type="paragraph" w:customStyle="1" w:styleId="993850858FA448C4A32BD6DA31E14EAF">
    <w:name w:val="993850858FA448C4A32BD6DA31E14EAF"/>
  </w:style>
  <w:style w:type="paragraph" w:customStyle="1" w:styleId="0AD594AC6BE34B858CAAADB98CC5D928">
    <w:name w:val="0AD594AC6BE34B858CAAADB98CC5D928"/>
  </w:style>
  <w:style w:type="paragraph" w:customStyle="1" w:styleId="61F18D1363AF43488EF4D905341666A2">
    <w:name w:val="61F18D1363AF43488EF4D905341666A2"/>
  </w:style>
  <w:style w:type="paragraph" w:customStyle="1" w:styleId="6C2530695EE949178D42D13C9F8B4F94">
    <w:name w:val="6C2530695EE949178D42D13C9F8B4F94"/>
  </w:style>
  <w:style w:type="paragraph" w:customStyle="1" w:styleId="56FB6CD14B4C49CAB39C8917F2C0E28A">
    <w:name w:val="56FB6CD14B4C49CAB39C8917F2C0E28A"/>
  </w:style>
  <w:style w:type="paragraph" w:customStyle="1" w:styleId="94FA7260F57440499036FDD71C5080AD">
    <w:name w:val="94FA7260F57440499036FDD71C5080AD"/>
  </w:style>
  <w:style w:type="paragraph" w:customStyle="1" w:styleId="8E0CC4A46CF5475CB7C6D036D31EC59B">
    <w:name w:val="8E0CC4A46CF5475CB7C6D036D31EC59B"/>
  </w:style>
  <w:style w:type="paragraph" w:styleId="ListBullet">
    <w:name w:val="List Bullet"/>
    <w:basedOn w:val="Normal"/>
    <w:uiPriority w:val="99"/>
    <w:pPr>
      <w:numPr>
        <w:numId w:val="1"/>
      </w:numPr>
      <w:contextualSpacing/>
      <w:jc w:val="both"/>
    </w:pPr>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12</Pages>
  <Words>944</Words>
  <Characters>5383</Characters>
  <Application>Microsoft Office Word</Application>
  <DocSecurity>0</DocSecurity>
  <Lines>44</Lines>
  <Paragraphs>12</Paragraphs>
  <ScaleCrop>false</ScaleCrop>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2020-10-23T08:26:00Z</dcterms:created>
  <dcterms:modified xsi:type="dcterms:W3CDTF">2020-10-23T08:26:00Z</dcterms:modified>
</cp:coreProperties>
</file>